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36EE6" w14:textId="77777777" w:rsidR="008004D3" w:rsidRPr="00E629F0" w:rsidRDefault="008004D3" w:rsidP="00A71878">
      <w:pPr>
        <w:spacing w:before="240" w:line="240" w:lineRule="auto"/>
        <w:ind w:firstLine="0"/>
        <w:jc w:val="center"/>
        <w:rPr>
          <w:rFonts w:ascii="Inconsolata" w:hAnsi="Inconsolata"/>
          <w:b/>
          <w:bCs/>
          <w:sz w:val="140"/>
          <w:szCs w:val="140"/>
        </w:rPr>
      </w:pPr>
    </w:p>
    <w:p w14:paraId="6F3C8F9F" w14:textId="4358E484" w:rsidR="00634ACC" w:rsidRPr="00E629F0" w:rsidRDefault="000C733E" w:rsidP="00A71878">
      <w:pPr>
        <w:spacing w:before="240" w:line="240" w:lineRule="auto"/>
        <w:ind w:firstLine="0"/>
        <w:jc w:val="center"/>
        <w:rPr>
          <w:rFonts w:ascii="Inconsolata" w:hAnsi="Inconsolata"/>
          <w:b/>
          <w:bCs/>
          <w:sz w:val="140"/>
          <w:szCs w:val="140"/>
        </w:rPr>
      </w:pPr>
      <w:r w:rsidRPr="00E629F0">
        <w:rPr>
          <w:rFonts w:ascii="Inconsolata" w:hAnsi="Inconsolata"/>
          <w:b/>
          <w:bCs/>
          <w:sz w:val="140"/>
          <w:szCs w:val="140"/>
        </w:rPr>
        <w:t>CSC14118</w:t>
      </w:r>
    </w:p>
    <w:p w14:paraId="5800AB8A" w14:textId="5C777E7E" w:rsidR="000C733E" w:rsidRPr="00E629F0" w:rsidRDefault="000C733E" w:rsidP="00A71878">
      <w:pPr>
        <w:spacing w:after="240" w:line="720" w:lineRule="auto"/>
        <w:ind w:firstLine="0"/>
        <w:jc w:val="center"/>
        <w:rPr>
          <w:rFonts w:ascii="Inconsolata" w:hAnsi="Inconsolata"/>
          <w:b/>
          <w:bCs/>
          <w:sz w:val="140"/>
          <w:szCs w:val="140"/>
        </w:rPr>
      </w:pPr>
      <w:r w:rsidRPr="00E629F0">
        <w:rPr>
          <w:rFonts w:ascii="Inconsolata" w:hAnsi="Inconsolata"/>
          <w:b/>
          <w:bCs/>
          <w:sz w:val="36"/>
          <w:szCs w:val="36"/>
        </w:rPr>
        <w:t>Introduction to Big Data</w:t>
      </w:r>
    </w:p>
    <w:p w14:paraId="392A116F" w14:textId="344CBD4A" w:rsidR="000C733E" w:rsidRPr="00E629F0" w:rsidRDefault="00634ACC" w:rsidP="00A71878">
      <w:pPr>
        <w:spacing w:before="240"/>
        <w:ind w:firstLine="0"/>
        <w:jc w:val="center"/>
        <w:rPr>
          <w:rFonts w:ascii="Inconsolata" w:hAnsi="Inconsolata"/>
          <w:b/>
          <w:bCs/>
          <w:sz w:val="64"/>
          <w:szCs w:val="64"/>
        </w:rPr>
      </w:pPr>
      <w:r w:rsidRPr="00E629F0">
        <w:rPr>
          <w:rFonts w:ascii="Inconsolata" w:hAnsi="Inconsolata"/>
          <w:b/>
          <w:bCs/>
          <w:sz w:val="64"/>
          <w:szCs w:val="64"/>
        </w:rPr>
        <w:t>Group 03</w:t>
      </w:r>
    </w:p>
    <w:p w14:paraId="73D40CCA" w14:textId="142E27F3" w:rsidR="000C733E" w:rsidRPr="00E629F0" w:rsidRDefault="007539EA" w:rsidP="00A71878">
      <w:pPr>
        <w:ind w:firstLine="0"/>
        <w:jc w:val="center"/>
        <w:rPr>
          <w:rFonts w:ascii="Inconsolata" w:hAnsi="Inconsolata"/>
          <w:b/>
          <w:bCs/>
          <w:color w:val="D0AD00"/>
          <w:sz w:val="44"/>
          <w:szCs w:val="44"/>
        </w:rPr>
      </w:pPr>
      <w:r w:rsidRPr="00E629F0">
        <w:rPr>
          <w:rFonts w:ascii="Inconsolata" w:hAnsi="Inconsolata"/>
          <w:b/>
          <w:bCs/>
          <w:color w:val="D0AD00"/>
          <w:sz w:val="44"/>
          <w:szCs w:val="44"/>
        </w:rPr>
        <w:t>Lab0</w:t>
      </w:r>
      <w:r w:rsidR="00BA0C21">
        <w:rPr>
          <w:rFonts w:ascii="Inconsolata" w:hAnsi="Inconsolata"/>
          <w:b/>
          <w:bCs/>
          <w:color w:val="D0AD00"/>
          <w:sz w:val="44"/>
          <w:szCs w:val="44"/>
        </w:rPr>
        <w:t>2</w:t>
      </w:r>
      <w:r w:rsidR="000C733E" w:rsidRPr="00E629F0">
        <w:rPr>
          <w:rFonts w:ascii="Inconsolata" w:hAnsi="Inconsolata"/>
          <w:b/>
          <w:bCs/>
          <w:color w:val="D0AD00"/>
          <w:sz w:val="44"/>
          <w:szCs w:val="44"/>
        </w:rPr>
        <w:t xml:space="preserve">: </w:t>
      </w:r>
      <w:r w:rsidR="00BA0C21" w:rsidRPr="00BA0C21">
        <w:rPr>
          <w:rFonts w:ascii="Inconsolata" w:hAnsi="Inconsolata"/>
          <w:b/>
          <w:bCs/>
          <w:color w:val="D0AD00"/>
          <w:sz w:val="44"/>
          <w:szCs w:val="44"/>
        </w:rPr>
        <w:t>MapReduce Programming</w:t>
      </w:r>
    </w:p>
    <w:p w14:paraId="51265BAF" w14:textId="14EA9A2E" w:rsidR="000C733E" w:rsidRPr="00E629F0" w:rsidRDefault="000C733E" w:rsidP="00A71878">
      <w:pPr>
        <w:ind w:firstLine="0"/>
        <w:jc w:val="center"/>
        <w:rPr>
          <w:rFonts w:ascii="Inconsolata" w:hAnsi="Inconsolat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0"/>
        <w:gridCol w:w="5693"/>
      </w:tblGrid>
      <w:tr w:rsidR="00634ACC" w:rsidRPr="00E629F0" w14:paraId="7C0E2E6C" w14:textId="77777777" w:rsidTr="00E529C0">
        <w:trPr>
          <w:jc w:val="center"/>
        </w:trPr>
        <w:tc>
          <w:tcPr>
            <w:tcW w:w="2340" w:type="dxa"/>
            <w:vAlign w:val="center"/>
          </w:tcPr>
          <w:p w14:paraId="0FFDB09C" w14:textId="61592BE7" w:rsidR="00634ACC" w:rsidRPr="00E629F0" w:rsidRDefault="00634ACC" w:rsidP="00A71878">
            <w:pPr>
              <w:spacing w:before="240" w:line="480" w:lineRule="auto"/>
              <w:ind w:firstLine="0"/>
              <w:jc w:val="center"/>
              <w:rPr>
                <w:rFonts w:ascii="Inconsolata" w:hAnsi="Inconsolata"/>
                <w:b/>
                <w:bCs/>
                <w:sz w:val="26"/>
                <w:szCs w:val="26"/>
              </w:rPr>
            </w:pPr>
            <w:r w:rsidRPr="00E629F0">
              <w:rPr>
                <w:rFonts w:ascii="Inconsolata" w:hAnsi="Inconsolata"/>
                <w:b/>
                <w:bCs/>
                <w:sz w:val="26"/>
                <w:szCs w:val="26"/>
              </w:rPr>
              <w:t>Student ID</w:t>
            </w:r>
          </w:p>
        </w:tc>
        <w:tc>
          <w:tcPr>
            <w:tcW w:w="5693" w:type="dxa"/>
            <w:vAlign w:val="center"/>
          </w:tcPr>
          <w:p w14:paraId="126D0965" w14:textId="43E609DA" w:rsidR="00634ACC" w:rsidRPr="00E629F0" w:rsidRDefault="00634ACC" w:rsidP="00A71878">
            <w:pPr>
              <w:spacing w:before="240" w:line="480" w:lineRule="auto"/>
              <w:ind w:firstLine="0"/>
              <w:jc w:val="center"/>
              <w:rPr>
                <w:rFonts w:ascii="Inconsolata" w:hAnsi="Inconsolata"/>
                <w:b/>
                <w:bCs/>
                <w:sz w:val="26"/>
                <w:szCs w:val="26"/>
              </w:rPr>
            </w:pPr>
            <w:r w:rsidRPr="00E629F0">
              <w:rPr>
                <w:rFonts w:ascii="Inconsolata" w:hAnsi="Inconsolata"/>
                <w:b/>
                <w:bCs/>
                <w:sz w:val="26"/>
                <w:szCs w:val="26"/>
              </w:rPr>
              <w:t>Full</w:t>
            </w:r>
            <w:r w:rsidR="008A22EE" w:rsidRPr="00E629F0">
              <w:rPr>
                <w:rFonts w:ascii="Inconsolata" w:hAnsi="Inconsolata"/>
                <w:b/>
                <w:bCs/>
                <w:sz w:val="26"/>
                <w:szCs w:val="26"/>
              </w:rPr>
              <w:t xml:space="preserve"> </w:t>
            </w:r>
            <w:r w:rsidRPr="00E629F0">
              <w:rPr>
                <w:rFonts w:ascii="Inconsolata" w:hAnsi="Inconsolata"/>
                <w:b/>
                <w:bCs/>
                <w:sz w:val="26"/>
                <w:szCs w:val="26"/>
              </w:rPr>
              <w:t>name</w:t>
            </w:r>
          </w:p>
        </w:tc>
      </w:tr>
      <w:tr w:rsidR="00634ACC" w:rsidRPr="00E629F0" w14:paraId="7FBDBF6B" w14:textId="77777777" w:rsidTr="00E529C0">
        <w:trPr>
          <w:jc w:val="center"/>
        </w:trPr>
        <w:tc>
          <w:tcPr>
            <w:tcW w:w="2340" w:type="dxa"/>
            <w:vAlign w:val="center"/>
          </w:tcPr>
          <w:p w14:paraId="4717D10E" w14:textId="46DCEA44" w:rsidR="00634ACC" w:rsidRPr="00E629F0" w:rsidRDefault="00634ACC" w:rsidP="00A71878">
            <w:pPr>
              <w:spacing w:before="240" w:line="480" w:lineRule="auto"/>
              <w:ind w:firstLine="0"/>
              <w:jc w:val="center"/>
              <w:rPr>
                <w:rFonts w:ascii="Inconsolata" w:hAnsi="Inconsolata"/>
                <w:sz w:val="26"/>
                <w:szCs w:val="26"/>
              </w:rPr>
            </w:pPr>
            <w:r w:rsidRPr="00E629F0">
              <w:rPr>
                <w:rFonts w:ascii="Inconsolata" w:hAnsi="Inconsolata"/>
                <w:sz w:val="26"/>
                <w:szCs w:val="26"/>
              </w:rPr>
              <w:t>20127449</w:t>
            </w:r>
          </w:p>
        </w:tc>
        <w:tc>
          <w:tcPr>
            <w:tcW w:w="5693" w:type="dxa"/>
            <w:vAlign w:val="center"/>
          </w:tcPr>
          <w:p w14:paraId="77BBEE9C" w14:textId="3DCFCD31" w:rsidR="00634ACC" w:rsidRPr="00E629F0" w:rsidRDefault="00634ACC" w:rsidP="00A71878">
            <w:pPr>
              <w:spacing w:before="240" w:line="480" w:lineRule="auto"/>
              <w:ind w:firstLine="0"/>
              <w:jc w:val="center"/>
              <w:rPr>
                <w:rFonts w:ascii="Inconsolata" w:hAnsi="Inconsolata"/>
                <w:sz w:val="26"/>
                <w:szCs w:val="26"/>
              </w:rPr>
            </w:pPr>
            <w:r w:rsidRPr="00E629F0">
              <w:rPr>
                <w:rFonts w:ascii="Inconsolata" w:hAnsi="Inconsolata"/>
                <w:sz w:val="26"/>
                <w:szCs w:val="26"/>
              </w:rPr>
              <w:t>Trần Quốc Bảo</w:t>
            </w:r>
          </w:p>
        </w:tc>
      </w:tr>
      <w:tr w:rsidR="00634ACC" w:rsidRPr="00E629F0" w14:paraId="13A3122A" w14:textId="77777777" w:rsidTr="00E529C0">
        <w:trPr>
          <w:jc w:val="center"/>
        </w:trPr>
        <w:tc>
          <w:tcPr>
            <w:tcW w:w="2340" w:type="dxa"/>
            <w:vAlign w:val="center"/>
          </w:tcPr>
          <w:p w14:paraId="2D6569AD" w14:textId="52289D81" w:rsidR="00634ACC" w:rsidRPr="00E629F0" w:rsidRDefault="00634ACC" w:rsidP="00A71878">
            <w:pPr>
              <w:spacing w:before="240" w:line="480" w:lineRule="auto"/>
              <w:ind w:firstLine="0"/>
              <w:jc w:val="center"/>
              <w:rPr>
                <w:rFonts w:ascii="Inconsolata" w:hAnsi="Inconsolata"/>
                <w:sz w:val="26"/>
                <w:szCs w:val="26"/>
              </w:rPr>
            </w:pPr>
            <w:r w:rsidRPr="00E629F0">
              <w:rPr>
                <w:rFonts w:ascii="Inconsolata" w:hAnsi="Inconsolata"/>
                <w:sz w:val="26"/>
                <w:szCs w:val="26"/>
              </w:rPr>
              <w:t>20127452</w:t>
            </w:r>
          </w:p>
        </w:tc>
        <w:tc>
          <w:tcPr>
            <w:tcW w:w="5693" w:type="dxa"/>
            <w:vAlign w:val="center"/>
          </w:tcPr>
          <w:p w14:paraId="2693EACA" w14:textId="7BA866C9" w:rsidR="00634ACC" w:rsidRPr="00E629F0" w:rsidRDefault="00634ACC" w:rsidP="00A71878">
            <w:pPr>
              <w:spacing w:before="240" w:line="480" w:lineRule="auto"/>
              <w:ind w:firstLine="0"/>
              <w:jc w:val="center"/>
              <w:rPr>
                <w:rFonts w:ascii="Inconsolata" w:hAnsi="Inconsolata"/>
                <w:sz w:val="26"/>
                <w:szCs w:val="26"/>
              </w:rPr>
            </w:pPr>
            <w:r w:rsidRPr="00E629F0">
              <w:rPr>
                <w:rFonts w:ascii="Inconsolata" w:hAnsi="Inconsolata"/>
                <w:sz w:val="26"/>
                <w:szCs w:val="26"/>
              </w:rPr>
              <w:t>Hồ Đăng Cao</w:t>
            </w:r>
          </w:p>
        </w:tc>
      </w:tr>
      <w:tr w:rsidR="00634ACC" w:rsidRPr="00E629F0" w14:paraId="216170F6" w14:textId="77777777" w:rsidTr="00E529C0">
        <w:trPr>
          <w:jc w:val="center"/>
        </w:trPr>
        <w:tc>
          <w:tcPr>
            <w:tcW w:w="2340" w:type="dxa"/>
            <w:vAlign w:val="center"/>
          </w:tcPr>
          <w:p w14:paraId="71FC935F" w14:textId="4FDBC018" w:rsidR="00634ACC" w:rsidRPr="00E629F0" w:rsidRDefault="00634ACC" w:rsidP="00A71878">
            <w:pPr>
              <w:spacing w:before="240" w:line="480" w:lineRule="auto"/>
              <w:ind w:firstLine="0"/>
              <w:jc w:val="center"/>
              <w:rPr>
                <w:rFonts w:ascii="Inconsolata" w:hAnsi="Inconsolata"/>
                <w:sz w:val="26"/>
                <w:szCs w:val="26"/>
              </w:rPr>
            </w:pPr>
            <w:r w:rsidRPr="00E629F0">
              <w:rPr>
                <w:rFonts w:ascii="Inconsolata" w:hAnsi="Inconsolata"/>
                <w:sz w:val="26"/>
                <w:szCs w:val="26"/>
              </w:rPr>
              <w:t>20127476</w:t>
            </w:r>
          </w:p>
        </w:tc>
        <w:tc>
          <w:tcPr>
            <w:tcW w:w="5693" w:type="dxa"/>
            <w:vAlign w:val="center"/>
          </w:tcPr>
          <w:p w14:paraId="01AE939C" w14:textId="02042C25" w:rsidR="00634ACC" w:rsidRPr="00E629F0" w:rsidRDefault="00634ACC" w:rsidP="00A71878">
            <w:pPr>
              <w:spacing w:before="240" w:line="480" w:lineRule="auto"/>
              <w:ind w:firstLine="0"/>
              <w:jc w:val="center"/>
              <w:rPr>
                <w:rFonts w:ascii="Inconsolata" w:hAnsi="Inconsolata"/>
                <w:sz w:val="26"/>
                <w:szCs w:val="26"/>
              </w:rPr>
            </w:pPr>
            <w:r w:rsidRPr="00E629F0">
              <w:rPr>
                <w:rFonts w:ascii="Inconsolata" w:hAnsi="Inconsolata"/>
                <w:sz w:val="26"/>
                <w:szCs w:val="26"/>
              </w:rPr>
              <w:t>Đỗ Đức Duy</w:t>
            </w:r>
          </w:p>
        </w:tc>
      </w:tr>
    </w:tbl>
    <w:p w14:paraId="3A06B48F" w14:textId="77777777" w:rsidR="00AE3C1F" w:rsidRDefault="00AE3C1F" w:rsidP="00A71878">
      <w:pPr>
        <w:jc w:val="both"/>
        <w:rPr>
          <w:rFonts w:ascii="Inconsolata" w:hAnsi="Inconsolata"/>
        </w:rPr>
      </w:pPr>
    </w:p>
    <w:p w14:paraId="537DB973" w14:textId="77777777" w:rsidR="00B27E8D" w:rsidRPr="00E629F0" w:rsidRDefault="00B27E8D" w:rsidP="00A71878">
      <w:pPr>
        <w:jc w:val="both"/>
        <w:rPr>
          <w:rFonts w:ascii="Inconsolata" w:hAnsi="Inconsolata"/>
        </w:rPr>
      </w:pPr>
    </w:p>
    <w:p w14:paraId="34A63493" w14:textId="13568027" w:rsidR="000C733E" w:rsidRPr="00E629F0" w:rsidRDefault="000C733E" w:rsidP="00A71878">
      <w:pPr>
        <w:tabs>
          <w:tab w:val="left" w:pos="2880"/>
          <w:tab w:val="left" w:pos="4320"/>
          <w:tab w:val="left" w:pos="5760"/>
        </w:tabs>
        <w:ind w:left="2880" w:firstLine="0"/>
        <w:jc w:val="both"/>
        <w:rPr>
          <w:rFonts w:ascii="Inconsolata" w:hAnsi="Inconsolata"/>
          <w:b/>
          <w:bCs/>
        </w:rPr>
      </w:pPr>
      <w:r w:rsidRPr="00E629F0">
        <w:rPr>
          <w:rFonts w:ascii="Inconsolata" w:hAnsi="Inconsolata"/>
          <w:b/>
          <w:bCs/>
        </w:rPr>
        <w:t xml:space="preserve">Project </w:t>
      </w:r>
      <w:r w:rsidR="008004D3" w:rsidRPr="00E629F0">
        <w:rPr>
          <w:rFonts w:ascii="Inconsolata" w:hAnsi="Inconsolata"/>
          <w:b/>
          <w:bCs/>
        </w:rPr>
        <w:tab/>
      </w:r>
      <w:r w:rsidRPr="00E629F0">
        <w:rPr>
          <w:rFonts w:ascii="Inconsolata" w:hAnsi="Inconsolata"/>
          <w:b/>
          <w:bCs/>
        </w:rPr>
        <w:t xml:space="preserve">Version </w:t>
      </w:r>
      <w:r w:rsidR="008004D3" w:rsidRPr="00E629F0">
        <w:rPr>
          <w:rFonts w:ascii="Inconsolata" w:hAnsi="Inconsolata"/>
          <w:b/>
          <w:bCs/>
        </w:rPr>
        <w:tab/>
      </w:r>
      <w:r w:rsidRPr="00E629F0">
        <w:rPr>
          <w:rFonts w:ascii="Inconsolata" w:hAnsi="Inconsolata"/>
          <w:b/>
          <w:bCs/>
        </w:rPr>
        <w:t>Date</w:t>
      </w:r>
    </w:p>
    <w:p w14:paraId="66B40961" w14:textId="1FD727F9" w:rsidR="00AE3C1F" w:rsidRPr="00E629F0" w:rsidRDefault="000C733E" w:rsidP="00A71878">
      <w:pPr>
        <w:tabs>
          <w:tab w:val="left" w:pos="2880"/>
          <w:tab w:val="left" w:pos="4320"/>
          <w:tab w:val="left" w:pos="5760"/>
        </w:tabs>
        <w:ind w:left="2880" w:firstLine="0"/>
        <w:jc w:val="both"/>
        <w:rPr>
          <w:rFonts w:ascii="Inconsolata" w:hAnsi="Inconsolata"/>
        </w:rPr>
      </w:pPr>
      <w:r w:rsidRPr="00E629F0">
        <w:rPr>
          <w:rFonts w:ascii="Inconsolata" w:hAnsi="Inconsolata"/>
        </w:rPr>
        <w:t xml:space="preserve">PLAN001 </w:t>
      </w:r>
      <w:r w:rsidR="008004D3" w:rsidRPr="00E629F0">
        <w:rPr>
          <w:rFonts w:ascii="Inconsolata" w:hAnsi="Inconsolata"/>
        </w:rPr>
        <w:tab/>
      </w:r>
      <w:r w:rsidRPr="00E629F0">
        <w:rPr>
          <w:rFonts w:ascii="Inconsolata" w:hAnsi="Inconsolata"/>
        </w:rPr>
        <w:t xml:space="preserve">v1.0 </w:t>
      </w:r>
      <w:r w:rsidR="008004D3" w:rsidRPr="00E629F0">
        <w:rPr>
          <w:rFonts w:ascii="Inconsolata" w:hAnsi="Inconsolata"/>
        </w:rPr>
        <w:tab/>
      </w:r>
      <w:r w:rsidRPr="00E629F0">
        <w:rPr>
          <w:rFonts w:ascii="Inconsolata" w:hAnsi="Inconsolata"/>
        </w:rPr>
        <w:t>2023-0</w:t>
      </w:r>
      <w:r w:rsidR="005E3E04">
        <w:rPr>
          <w:rFonts w:ascii="Inconsolata" w:hAnsi="Inconsolata"/>
        </w:rPr>
        <w:t>7</w:t>
      </w:r>
      <w:r w:rsidRPr="00E629F0">
        <w:rPr>
          <w:rFonts w:ascii="Inconsolata" w:hAnsi="Inconsolata"/>
        </w:rPr>
        <w:t>-2</w:t>
      </w:r>
      <w:r w:rsidR="005E3E04">
        <w:rPr>
          <w:rFonts w:ascii="Inconsolata" w:hAnsi="Inconsolata"/>
        </w:rPr>
        <w:t>2</w:t>
      </w:r>
    </w:p>
    <w:p w14:paraId="6B270DEE" w14:textId="6882AEC6" w:rsidR="007539EA" w:rsidRPr="00306D0C" w:rsidRDefault="000C733E" w:rsidP="00306D0C">
      <w:pPr>
        <w:pStyle w:val="Heading1"/>
        <w:jc w:val="both"/>
        <w:rPr>
          <w:rFonts w:ascii="Inconsolata" w:hAnsi="Inconsolata"/>
          <w:sz w:val="32"/>
          <w:szCs w:val="32"/>
        </w:rPr>
      </w:pPr>
      <w:bookmarkStart w:id="0" w:name="_Toc140578954"/>
      <w:r w:rsidRPr="00E629F0">
        <w:rPr>
          <w:rFonts w:ascii="Inconsolata" w:hAnsi="Inconsolata"/>
          <w:sz w:val="32"/>
          <w:szCs w:val="32"/>
        </w:rPr>
        <w:lastRenderedPageBreak/>
        <w:t>Summary</w:t>
      </w:r>
      <w:bookmarkEnd w:id="0"/>
    </w:p>
    <w:tbl>
      <w:tblPr>
        <w:tblStyle w:val="TableGrid"/>
        <w:tblW w:w="9360" w:type="dxa"/>
        <w:tblInd w:w="108" w:type="dxa"/>
        <w:tblLook w:val="04A0" w:firstRow="1" w:lastRow="0" w:firstColumn="1" w:lastColumn="0" w:noHBand="0" w:noVBand="1"/>
      </w:tblPr>
      <w:tblGrid>
        <w:gridCol w:w="1915"/>
        <w:gridCol w:w="1915"/>
        <w:gridCol w:w="5530"/>
      </w:tblGrid>
      <w:tr w:rsidR="007539EA" w:rsidRPr="00E629F0" w14:paraId="7BD9EF26" w14:textId="77777777" w:rsidTr="007539EA">
        <w:tc>
          <w:tcPr>
            <w:tcW w:w="1915" w:type="dxa"/>
            <w:vAlign w:val="center"/>
          </w:tcPr>
          <w:p w14:paraId="07828E1A" w14:textId="30B29D46" w:rsidR="007539EA" w:rsidRPr="00E629F0" w:rsidRDefault="00990173" w:rsidP="00A71878">
            <w:pPr>
              <w:ind w:firstLine="0"/>
              <w:jc w:val="both"/>
              <w:rPr>
                <w:rFonts w:ascii="Inconsolata" w:hAnsi="Inconsolata"/>
                <w:b/>
                <w:bCs/>
              </w:rPr>
            </w:pPr>
            <w:r>
              <w:rPr>
                <w:rFonts w:ascii="Inconsolata" w:hAnsi="Inconsolata"/>
                <w:b/>
                <w:bCs/>
              </w:rPr>
              <w:t>Section</w:t>
            </w:r>
          </w:p>
        </w:tc>
        <w:tc>
          <w:tcPr>
            <w:tcW w:w="1915" w:type="dxa"/>
            <w:vAlign w:val="center"/>
          </w:tcPr>
          <w:p w14:paraId="36923D9C" w14:textId="03B388FB" w:rsidR="007539EA" w:rsidRPr="00E629F0" w:rsidRDefault="007539EA" w:rsidP="00A71878">
            <w:pPr>
              <w:ind w:firstLine="0"/>
              <w:jc w:val="both"/>
              <w:rPr>
                <w:rFonts w:ascii="Inconsolata" w:hAnsi="Inconsolata"/>
                <w:b/>
                <w:bCs/>
              </w:rPr>
            </w:pPr>
            <w:r w:rsidRPr="00E629F0">
              <w:rPr>
                <w:rFonts w:ascii="Inconsolata" w:hAnsi="Inconsolata"/>
                <w:b/>
                <w:bCs/>
              </w:rPr>
              <w:t>Completed percentage</w:t>
            </w:r>
          </w:p>
        </w:tc>
        <w:tc>
          <w:tcPr>
            <w:tcW w:w="5530" w:type="dxa"/>
            <w:vAlign w:val="center"/>
          </w:tcPr>
          <w:p w14:paraId="053275B2" w14:textId="5760CD62" w:rsidR="007539EA" w:rsidRPr="00E629F0" w:rsidRDefault="007539EA" w:rsidP="00A71878">
            <w:pPr>
              <w:ind w:firstLine="0"/>
              <w:jc w:val="both"/>
              <w:rPr>
                <w:rFonts w:ascii="Inconsolata" w:hAnsi="Inconsolata"/>
                <w:b/>
                <w:bCs/>
              </w:rPr>
            </w:pPr>
            <w:r w:rsidRPr="00E629F0">
              <w:rPr>
                <w:rFonts w:ascii="Inconsolata" w:hAnsi="Inconsolata"/>
                <w:b/>
                <w:bCs/>
              </w:rPr>
              <w:t xml:space="preserve">Issues </w:t>
            </w:r>
          </w:p>
        </w:tc>
      </w:tr>
      <w:tr w:rsidR="007539EA" w:rsidRPr="00E629F0" w14:paraId="64D0C937" w14:textId="77777777" w:rsidTr="007539EA">
        <w:tc>
          <w:tcPr>
            <w:tcW w:w="1915" w:type="dxa"/>
            <w:vAlign w:val="center"/>
          </w:tcPr>
          <w:p w14:paraId="72B87B90" w14:textId="36807FB1" w:rsidR="007539EA" w:rsidRPr="00E629F0" w:rsidRDefault="007539EA" w:rsidP="00A71878">
            <w:pPr>
              <w:ind w:firstLine="0"/>
              <w:jc w:val="both"/>
              <w:rPr>
                <w:rFonts w:ascii="Inconsolata" w:hAnsi="Inconsolata"/>
              </w:rPr>
            </w:pPr>
            <w:r w:rsidRPr="00E629F0">
              <w:rPr>
                <w:rFonts w:ascii="Inconsolata" w:hAnsi="Inconsolata"/>
              </w:rPr>
              <w:t>S01</w:t>
            </w:r>
          </w:p>
        </w:tc>
        <w:tc>
          <w:tcPr>
            <w:tcW w:w="1915" w:type="dxa"/>
            <w:vAlign w:val="center"/>
          </w:tcPr>
          <w:p w14:paraId="2A693FC5" w14:textId="4F3CCCF3" w:rsidR="007539EA" w:rsidRPr="00E629F0" w:rsidRDefault="00591A84" w:rsidP="00A71878">
            <w:pPr>
              <w:ind w:firstLine="0"/>
              <w:jc w:val="both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100%</w:t>
            </w:r>
          </w:p>
        </w:tc>
        <w:tc>
          <w:tcPr>
            <w:tcW w:w="5530" w:type="dxa"/>
            <w:vAlign w:val="center"/>
          </w:tcPr>
          <w:p w14:paraId="06256CEF" w14:textId="55A5D208" w:rsidR="007539EA" w:rsidRPr="00E629F0" w:rsidRDefault="007539EA" w:rsidP="00A71878">
            <w:pPr>
              <w:ind w:firstLine="0"/>
              <w:jc w:val="both"/>
              <w:rPr>
                <w:rFonts w:ascii="Inconsolata" w:hAnsi="Inconsolata"/>
              </w:rPr>
            </w:pPr>
          </w:p>
        </w:tc>
      </w:tr>
      <w:tr w:rsidR="007539EA" w:rsidRPr="00E629F0" w14:paraId="1B1AB226" w14:textId="77777777" w:rsidTr="007539EA">
        <w:tc>
          <w:tcPr>
            <w:tcW w:w="1915" w:type="dxa"/>
            <w:vAlign w:val="center"/>
          </w:tcPr>
          <w:p w14:paraId="38C42C41" w14:textId="77EA34D2" w:rsidR="007539EA" w:rsidRPr="00E629F0" w:rsidRDefault="007539EA" w:rsidP="00A71878">
            <w:pPr>
              <w:ind w:firstLine="0"/>
              <w:jc w:val="both"/>
              <w:rPr>
                <w:rFonts w:ascii="Inconsolata" w:hAnsi="Inconsolata"/>
              </w:rPr>
            </w:pPr>
            <w:r w:rsidRPr="00E629F0">
              <w:rPr>
                <w:rFonts w:ascii="Inconsolata" w:hAnsi="Inconsolata"/>
              </w:rPr>
              <w:t>S02</w:t>
            </w:r>
          </w:p>
        </w:tc>
        <w:tc>
          <w:tcPr>
            <w:tcW w:w="1915" w:type="dxa"/>
            <w:vAlign w:val="center"/>
          </w:tcPr>
          <w:p w14:paraId="58E29B52" w14:textId="0EA05387" w:rsidR="007539EA" w:rsidRPr="00E629F0" w:rsidRDefault="00591A84" w:rsidP="00A71878">
            <w:pPr>
              <w:ind w:firstLine="0"/>
              <w:jc w:val="both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100%</w:t>
            </w:r>
          </w:p>
        </w:tc>
        <w:tc>
          <w:tcPr>
            <w:tcW w:w="5530" w:type="dxa"/>
            <w:vAlign w:val="center"/>
          </w:tcPr>
          <w:p w14:paraId="68B5A227" w14:textId="77777777" w:rsidR="007539EA" w:rsidRPr="00E629F0" w:rsidRDefault="007539EA" w:rsidP="00A71878">
            <w:pPr>
              <w:ind w:firstLine="0"/>
              <w:jc w:val="both"/>
              <w:rPr>
                <w:rFonts w:ascii="Inconsolata" w:hAnsi="Inconsolata"/>
              </w:rPr>
            </w:pPr>
          </w:p>
        </w:tc>
      </w:tr>
      <w:tr w:rsidR="007539EA" w:rsidRPr="00E629F0" w14:paraId="5EBECCF3" w14:textId="77777777" w:rsidTr="007539EA">
        <w:tc>
          <w:tcPr>
            <w:tcW w:w="1915" w:type="dxa"/>
            <w:vAlign w:val="center"/>
          </w:tcPr>
          <w:p w14:paraId="6A311892" w14:textId="475AB7E7" w:rsidR="007539EA" w:rsidRPr="00E629F0" w:rsidRDefault="007539EA" w:rsidP="00A71878">
            <w:pPr>
              <w:ind w:firstLine="0"/>
              <w:jc w:val="both"/>
              <w:rPr>
                <w:rFonts w:ascii="Inconsolata" w:hAnsi="Inconsolata"/>
              </w:rPr>
            </w:pPr>
            <w:r w:rsidRPr="00E629F0">
              <w:rPr>
                <w:rFonts w:ascii="Inconsolata" w:hAnsi="Inconsolata"/>
              </w:rPr>
              <w:t>S03</w:t>
            </w:r>
          </w:p>
        </w:tc>
        <w:tc>
          <w:tcPr>
            <w:tcW w:w="1915" w:type="dxa"/>
            <w:vAlign w:val="center"/>
          </w:tcPr>
          <w:p w14:paraId="78887ECA" w14:textId="153D5CF4" w:rsidR="007539EA" w:rsidRPr="00E629F0" w:rsidRDefault="00591A84" w:rsidP="00A71878">
            <w:pPr>
              <w:ind w:firstLine="0"/>
              <w:jc w:val="both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100%</w:t>
            </w:r>
          </w:p>
        </w:tc>
        <w:tc>
          <w:tcPr>
            <w:tcW w:w="5530" w:type="dxa"/>
            <w:vAlign w:val="center"/>
          </w:tcPr>
          <w:p w14:paraId="1272F21C" w14:textId="77777777" w:rsidR="007539EA" w:rsidRPr="00E629F0" w:rsidRDefault="007539EA" w:rsidP="00A71878">
            <w:pPr>
              <w:ind w:firstLine="0"/>
              <w:jc w:val="both"/>
              <w:rPr>
                <w:rFonts w:ascii="Inconsolata" w:hAnsi="Inconsolata"/>
              </w:rPr>
            </w:pPr>
          </w:p>
        </w:tc>
      </w:tr>
      <w:tr w:rsidR="00D131EA" w:rsidRPr="00E629F0" w14:paraId="4F7F29E5" w14:textId="77777777" w:rsidTr="000C0B10">
        <w:tc>
          <w:tcPr>
            <w:tcW w:w="1915" w:type="dxa"/>
            <w:vAlign w:val="center"/>
          </w:tcPr>
          <w:p w14:paraId="58C969A2" w14:textId="74DEB0BC" w:rsidR="00D131EA" w:rsidRPr="00E629F0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  <w:r w:rsidRPr="00E629F0">
              <w:rPr>
                <w:rFonts w:ascii="Inconsolata" w:hAnsi="Inconsolata"/>
              </w:rPr>
              <w:t>S04</w:t>
            </w:r>
          </w:p>
        </w:tc>
        <w:tc>
          <w:tcPr>
            <w:tcW w:w="1915" w:type="dxa"/>
          </w:tcPr>
          <w:p w14:paraId="41E64025" w14:textId="103A9342" w:rsidR="00D131EA" w:rsidRPr="00E629F0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  <w:r w:rsidRPr="00C0666B">
              <w:rPr>
                <w:rFonts w:ascii="Inconsolata" w:hAnsi="Inconsolata"/>
              </w:rPr>
              <w:t>100%</w:t>
            </w:r>
          </w:p>
        </w:tc>
        <w:tc>
          <w:tcPr>
            <w:tcW w:w="5530" w:type="dxa"/>
            <w:vAlign w:val="center"/>
          </w:tcPr>
          <w:p w14:paraId="4EF2B10D" w14:textId="77777777" w:rsidR="00D131EA" w:rsidRPr="00E629F0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</w:p>
        </w:tc>
      </w:tr>
      <w:tr w:rsidR="00D131EA" w:rsidRPr="00E629F0" w14:paraId="680F9A05" w14:textId="77777777" w:rsidTr="000C0B10">
        <w:tc>
          <w:tcPr>
            <w:tcW w:w="1915" w:type="dxa"/>
            <w:vAlign w:val="center"/>
          </w:tcPr>
          <w:p w14:paraId="79D733FC" w14:textId="55889D6C" w:rsidR="00D131EA" w:rsidRPr="00E629F0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S05</w:t>
            </w:r>
          </w:p>
        </w:tc>
        <w:tc>
          <w:tcPr>
            <w:tcW w:w="1915" w:type="dxa"/>
          </w:tcPr>
          <w:p w14:paraId="4FF244E7" w14:textId="322FFA2F" w:rsidR="00D131EA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  <w:r w:rsidRPr="00C0666B">
              <w:rPr>
                <w:rFonts w:ascii="Inconsolata" w:hAnsi="Inconsolata"/>
              </w:rPr>
              <w:t>100%</w:t>
            </w:r>
          </w:p>
        </w:tc>
        <w:tc>
          <w:tcPr>
            <w:tcW w:w="5530" w:type="dxa"/>
            <w:vAlign w:val="center"/>
          </w:tcPr>
          <w:p w14:paraId="1C4A4396" w14:textId="77777777" w:rsidR="00D131EA" w:rsidRPr="00E629F0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</w:p>
        </w:tc>
      </w:tr>
      <w:tr w:rsidR="00D131EA" w:rsidRPr="00E629F0" w14:paraId="602E7EA1" w14:textId="77777777" w:rsidTr="000C0B10">
        <w:tc>
          <w:tcPr>
            <w:tcW w:w="1915" w:type="dxa"/>
            <w:vAlign w:val="center"/>
          </w:tcPr>
          <w:p w14:paraId="4F21DDA6" w14:textId="3FFF6FF1" w:rsidR="00D131EA" w:rsidRPr="00E629F0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S06</w:t>
            </w:r>
          </w:p>
        </w:tc>
        <w:tc>
          <w:tcPr>
            <w:tcW w:w="1915" w:type="dxa"/>
          </w:tcPr>
          <w:p w14:paraId="61410983" w14:textId="759DA12E" w:rsidR="00D131EA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  <w:r w:rsidRPr="00C0666B">
              <w:rPr>
                <w:rFonts w:ascii="Inconsolata" w:hAnsi="Inconsolata"/>
              </w:rPr>
              <w:t>100%</w:t>
            </w:r>
          </w:p>
        </w:tc>
        <w:tc>
          <w:tcPr>
            <w:tcW w:w="5530" w:type="dxa"/>
            <w:vAlign w:val="center"/>
          </w:tcPr>
          <w:p w14:paraId="1716C920" w14:textId="77777777" w:rsidR="00D131EA" w:rsidRPr="00E629F0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</w:p>
        </w:tc>
      </w:tr>
      <w:tr w:rsidR="00D131EA" w:rsidRPr="00E629F0" w14:paraId="1106DE72" w14:textId="77777777" w:rsidTr="000C0B10">
        <w:tc>
          <w:tcPr>
            <w:tcW w:w="1915" w:type="dxa"/>
            <w:vAlign w:val="center"/>
          </w:tcPr>
          <w:p w14:paraId="520060AC" w14:textId="3CDD4390" w:rsidR="00D131EA" w:rsidRPr="00E629F0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S07</w:t>
            </w:r>
          </w:p>
        </w:tc>
        <w:tc>
          <w:tcPr>
            <w:tcW w:w="1915" w:type="dxa"/>
          </w:tcPr>
          <w:p w14:paraId="73897B4D" w14:textId="3B3D662F" w:rsidR="00D131EA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  <w:r w:rsidRPr="00C0666B">
              <w:rPr>
                <w:rFonts w:ascii="Inconsolata" w:hAnsi="Inconsolata"/>
              </w:rPr>
              <w:t>100%</w:t>
            </w:r>
          </w:p>
        </w:tc>
        <w:tc>
          <w:tcPr>
            <w:tcW w:w="5530" w:type="dxa"/>
            <w:vAlign w:val="center"/>
          </w:tcPr>
          <w:p w14:paraId="7C4C2A7C" w14:textId="77777777" w:rsidR="00D131EA" w:rsidRPr="00E629F0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</w:p>
        </w:tc>
      </w:tr>
      <w:tr w:rsidR="00D131EA" w:rsidRPr="00E629F0" w14:paraId="27D7DC7D" w14:textId="77777777" w:rsidTr="000C0B10">
        <w:tc>
          <w:tcPr>
            <w:tcW w:w="1915" w:type="dxa"/>
            <w:vAlign w:val="center"/>
          </w:tcPr>
          <w:p w14:paraId="44C6B700" w14:textId="6473694E" w:rsidR="00D131EA" w:rsidRPr="00E629F0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S08</w:t>
            </w:r>
          </w:p>
        </w:tc>
        <w:tc>
          <w:tcPr>
            <w:tcW w:w="1915" w:type="dxa"/>
          </w:tcPr>
          <w:p w14:paraId="1667640D" w14:textId="3D85F84F" w:rsidR="00D131EA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  <w:r w:rsidRPr="00C0666B">
              <w:rPr>
                <w:rFonts w:ascii="Inconsolata" w:hAnsi="Inconsolata"/>
              </w:rPr>
              <w:t>100%</w:t>
            </w:r>
          </w:p>
        </w:tc>
        <w:tc>
          <w:tcPr>
            <w:tcW w:w="5530" w:type="dxa"/>
            <w:vAlign w:val="center"/>
          </w:tcPr>
          <w:p w14:paraId="17761387" w14:textId="77777777" w:rsidR="00D131EA" w:rsidRPr="00E629F0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</w:p>
        </w:tc>
      </w:tr>
      <w:tr w:rsidR="00D131EA" w:rsidRPr="00E629F0" w14:paraId="461D2408" w14:textId="77777777" w:rsidTr="000C0B10">
        <w:tc>
          <w:tcPr>
            <w:tcW w:w="1915" w:type="dxa"/>
            <w:vAlign w:val="center"/>
          </w:tcPr>
          <w:p w14:paraId="284472B1" w14:textId="39AB583D" w:rsidR="00D131EA" w:rsidRPr="00E629F0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S09</w:t>
            </w:r>
          </w:p>
        </w:tc>
        <w:tc>
          <w:tcPr>
            <w:tcW w:w="1915" w:type="dxa"/>
          </w:tcPr>
          <w:p w14:paraId="64F0AE1D" w14:textId="5793C35E" w:rsidR="00D131EA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  <w:r w:rsidRPr="00C0666B">
              <w:rPr>
                <w:rFonts w:ascii="Inconsolata" w:hAnsi="Inconsolata"/>
              </w:rPr>
              <w:t>100%</w:t>
            </w:r>
          </w:p>
        </w:tc>
        <w:tc>
          <w:tcPr>
            <w:tcW w:w="5530" w:type="dxa"/>
            <w:vAlign w:val="center"/>
          </w:tcPr>
          <w:p w14:paraId="0054891F" w14:textId="77777777" w:rsidR="00D131EA" w:rsidRPr="00E629F0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</w:p>
        </w:tc>
      </w:tr>
      <w:tr w:rsidR="00D131EA" w:rsidRPr="00E629F0" w14:paraId="1EAD6D39" w14:textId="77777777" w:rsidTr="000C0B10">
        <w:tc>
          <w:tcPr>
            <w:tcW w:w="1915" w:type="dxa"/>
            <w:vAlign w:val="center"/>
          </w:tcPr>
          <w:p w14:paraId="6B80B1D6" w14:textId="30459DE9" w:rsidR="00D131EA" w:rsidRPr="00E629F0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  <w:r>
              <w:rPr>
                <w:rFonts w:ascii="Inconsolata" w:hAnsi="Inconsolata"/>
              </w:rPr>
              <w:t>S10</w:t>
            </w:r>
          </w:p>
        </w:tc>
        <w:tc>
          <w:tcPr>
            <w:tcW w:w="1915" w:type="dxa"/>
          </w:tcPr>
          <w:p w14:paraId="43335FFE" w14:textId="4867C932" w:rsidR="00D131EA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  <w:r w:rsidRPr="00C0666B">
              <w:rPr>
                <w:rFonts w:ascii="Inconsolata" w:hAnsi="Inconsolata"/>
              </w:rPr>
              <w:t>1</w:t>
            </w:r>
            <w:r w:rsidR="0046087B">
              <w:rPr>
                <w:rFonts w:ascii="Inconsolata" w:hAnsi="Inconsolata"/>
              </w:rPr>
              <w:t>0</w:t>
            </w:r>
            <w:r w:rsidRPr="00C0666B">
              <w:rPr>
                <w:rFonts w:ascii="Inconsolata" w:hAnsi="Inconsolata"/>
              </w:rPr>
              <w:t>%</w:t>
            </w:r>
          </w:p>
        </w:tc>
        <w:tc>
          <w:tcPr>
            <w:tcW w:w="5530" w:type="dxa"/>
            <w:vAlign w:val="center"/>
          </w:tcPr>
          <w:p w14:paraId="24F679DA" w14:textId="77777777" w:rsidR="00D131EA" w:rsidRPr="00E629F0" w:rsidRDefault="00D131EA" w:rsidP="00D131EA">
            <w:pPr>
              <w:ind w:firstLine="0"/>
              <w:jc w:val="both"/>
              <w:rPr>
                <w:rFonts w:ascii="Inconsolata" w:hAnsi="Inconsolata"/>
              </w:rPr>
            </w:pPr>
          </w:p>
        </w:tc>
      </w:tr>
    </w:tbl>
    <w:p w14:paraId="4E9EF453" w14:textId="77777777" w:rsidR="005933F2" w:rsidRPr="00E629F0" w:rsidRDefault="005933F2" w:rsidP="00CD165D">
      <w:pPr>
        <w:ind w:firstLine="0"/>
        <w:jc w:val="both"/>
        <w:rPr>
          <w:rFonts w:ascii="Inconsolata" w:hAnsi="Inconsolata"/>
        </w:rPr>
      </w:pPr>
    </w:p>
    <w:p w14:paraId="578E3F66" w14:textId="77777777" w:rsidR="005933F2" w:rsidRPr="00E629F0" w:rsidRDefault="005933F2" w:rsidP="00A71878">
      <w:pPr>
        <w:jc w:val="both"/>
        <w:rPr>
          <w:rFonts w:ascii="Inconsolata" w:hAnsi="Inconsolata"/>
        </w:rPr>
      </w:pPr>
    </w:p>
    <w:p w14:paraId="66440CC0" w14:textId="77777777" w:rsidR="005933F2" w:rsidRPr="00E629F0" w:rsidRDefault="005933F2" w:rsidP="00A71878">
      <w:pPr>
        <w:jc w:val="both"/>
        <w:rPr>
          <w:rFonts w:ascii="Inconsolata" w:hAnsi="Inconsolata"/>
        </w:rPr>
      </w:pPr>
    </w:p>
    <w:p w14:paraId="239B7C3A" w14:textId="77777777" w:rsidR="005933F2" w:rsidRPr="00E629F0" w:rsidRDefault="005933F2" w:rsidP="00A71878">
      <w:pPr>
        <w:jc w:val="both"/>
        <w:rPr>
          <w:rFonts w:ascii="Inconsolata" w:hAnsi="Inconsolata"/>
        </w:rPr>
      </w:pPr>
    </w:p>
    <w:p w14:paraId="65BAF5DC" w14:textId="77777777" w:rsidR="005933F2" w:rsidRPr="00E629F0" w:rsidRDefault="005933F2" w:rsidP="00A71878">
      <w:pPr>
        <w:jc w:val="both"/>
        <w:rPr>
          <w:rFonts w:ascii="Inconsolata" w:hAnsi="Inconsolata"/>
        </w:rPr>
      </w:pPr>
    </w:p>
    <w:p w14:paraId="7E7F7AF5" w14:textId="77777777" w:rsidR="005933F2" w:rsidRPr="00E629F0" w:rsidRDefault="005933F2" w:rsidP="00A71878">
      <w:pPr>
        <w:jc w:val="both"/>
        <w:rPr>
          <w:rFonts w:ascii="Inconsolata" w:hAnsi="Inconsolata"/>
        </w:rPr>
      </w:pPr>
    </w:p>
    <w:p w14:paraId="53881BCA" w14:textId="77777777" w:rsidR="005933F2" w:rsidRPr="00E629F0" w:rsidRDefault="005933F2" w:rsidP="00A71878">
      <w:pPr>
        <w:jc w:val="both"/>
        <w:rPr>
          <w:rFonts w:ascii="Inconsolata" w:hAnsi="Inconsolata"/>
        </w:rPr>
      </w:pPr>
    </w:p>
    <w:p w14:paraId="1800488E" w14:textId="77777777" w:rsidR="005933F2" w:rsidRPr="00E629F0" w:rsidRDefault="005933F2" w:rsidP="00A71878">
      <w:pPr>
        <w:jc w:val="both"/>
        <w:rPr>
          <w:rFonts w:ascii="Inconsolata" w:hAnsi="Inconsolata"/>
        </w:rPr>
      </w:pPr>
    </w:p>
    <w:p w14:paraId="5C277E02" w14:textId="77777777" w:rsidR="005933F2" w:rsidRPr="00E629F0" w:rsidRDefault="005933F2" w:rsidP="00A71878">
      <w:pPr>
        <w:jc w:val="both"/>
        <w:rPr>
          <w:rFonts w:ascii="Inconsolata" w:hAnsi="Inconsolata"/>
        </w:rPr>
      </w:pPr>
    </w:p>
    <w:p w14:paraId="6A1C0B3F" w14:textId="77777777" w:rsidR="005933F2" w:rsidRDefault="005933F2" w:rsidP="00A71878">
      <w:pPr>
        <w:jc w:val="both"/>
        <w:rPr>
          <w:rFonts w:ascii="Inconsolata" w:hAnsi="Inconsolata"/>
        </w:rPr>
      </w:pPr>
    </w:p>
    <w:p w14:paraId="1C761719" w14:textId="77777777" w:rsidR="00747201" w:rsidRDefault="00747201" w:rsidP="00A71878">
      <w:pPr>
        <w:jc w:val="both"/>
        <w:rPr>
          <w:rFonts w:ascii="Inconsolata" w:hAnsi="Inconsolata"/>
        </w:rPr>
      </w:pPr>
    </w:p>
    <w:p w14:paraId="130549C0" w14:textId="77777777" w:rsidR="00747201" w:rsidRDefault="00747201" w:rsidP="00CD165D">
      <w:pPr>
        <w:ind w:firstLine="0"/>
        <w:jc w:val="both"/>
        <w:rPr>
          <w:rFonts w:ascii="Inconsolata" w:hAnsi="Inconsolata"/>
        </w:rPr>
      </w:pPr>
    </w:p>
    <w:p w14:paraId="093EFAB8" w14:textId="77777777" w:rsidR="00CD165D" w:rsidRDefault="00CD165D" w:rsidP="00CD165D">
      <w:pPr>
        <w:ind w:firstLine="0"/>
        <w:jc w:val="both"/>
        <w:rPr>
          <w:rFonts w:ascii="Inconsolata" w:hAnsi="Inconsolata"/>
        </w:rPr>
      </w:pPr>
    </w:p>
    <w:p w14:paraId="3AD22B93" w14:textId="77777777" w:rsidR="00CD165D" w:rsidRPr="00E629F0" w:rsidRDefault="00CD165D" w:rsidP="00CD165D">
      <w:pPr>
        <w:ind w:firstLine="0"/>
        <w:jc w:val="both"/>
        <w:rPr>
          <w:rFonts w:ascii="Inconsolata" w:hAnsi="Inconsolata"/>
        </w:rPr>
      </w:pPr>
    </w:p>
    <w:sdt>
      <w:sdtPr>
        <w:rPr>
          <w:rFonts w:ascii="Inconsolata" w:eastAsiaTheme="minorEastAsia" w:hAnsi="Inconsolata" w:cstheme="minorBidi"/>
          <w:b w:val="0"/>
          <w:szCs w:val="24"/>
        </w:rPr>
        <w:id w:val="2823865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1BFCB02" w14:textId="41CA4949" w:rsidR="005933F2" w:rsidRPr="00E629F0" w:rsidRDefault="005933F2" w:rsidP="00D733A5">
          <w:pPr>
            <w:pStyle w:val="TOCHeading"/>
            <w:spacing w:line="276" w:lineRule="auto"/>
            <w:ind w:firstLine="0"/>
            <w:jc w:val="both"/>
            <w:rPr>
              <w:rFonts w:ascii="Inconsolata" w:hAnsi="Inconsolata"/>
              <w:sz w:val="32"/>
              <w:szCs w:val="40"/>
            </w:rPr>
          </w:pPr>
          <w:r w:rsidRPr="00E629F0">
            <w:rPr>
              <w:rFonts w:ascii="Inconsolata" w:hAnsi="Inconsolata"/>
              <w:sz w:val="32"/>
              <w:szCs w:val="40"/>
            </w:rPr>
            <w:t>Contents</w:t>
          </w:r>
        </w:p>
        <w:p w14:paraId="1313B8D9" w14:textId="3250D85F" w:rsidR="00D733A5" w:rsidRDefault="005933F2" w:rsidP="00D733A5">
          <w:pPr>
            <w:pStyle w:val="TOC1"/>
            <w:tabs>
              <w:tab w:val="right" w:leader="dot" w:pos="9350"/>
            </w:tabs>
            <w:spacing w:line="276" w:lineRule="auto"/>
            <w:ind w:firstLine="0"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r w:rsidRPr="00E629F0">
            <w:rPr>
              <w:rFonts w:ascii="Inconsolata" w:hAnsi="Inconsolata"/>
            </w:rPr>
            <w:fldChar w:fldCharType="begin"/>
          </w:r>
          <w:r w:rsidRPr="00E629F0">
            <w:rPr>
              <w:rFonts w:ascii="Inconsolata" w:hAnsi="Inconsolata"/>
            </w:rPr>
            <w:instrText xml:space="preserve"> TOC \o "1-3" \h \z \u </w:instrText>
          </w:r>
          <w:r w:rsidRPr="00E629F0">
            <w:rPr>
              <w:rFonts w:ascii="Inconsolata" w:hAnsi="Inconsolata"/>
            </w:rPr>
            <w:fldChar w:fldCharType="separate"/>
          </w:r>
          <w:hyperlink w:anchor="_Toc140578954" w:history="1">
            <w:r w:rsidR="00D733A5" w:rsidRPr="00C42360">
              <w:rPr>
                <w:rStyle w:val="Hyperlink"/>
                <w:rFonts w:ascii="Inconsolata" w:hAnsi="Inconsolata"/>
                <w:noProof/>
              </w:rPr>
              <w:t>Summary</w:t>
            </w:r>
            <w:r w:rsidR="00D733A5">
              <w:rPr>
                <w:noProof/>
                <w:webHidden/>
              </w:rPr>
              <w:tab/>
            </w:r>
            <w:r w:rsidR="00D733A5">
              <w:rPr>
                <w:noProof/>
                <w:webHidden/>
              </w:rPr>
              <w:fldChar w:fldCharType="begin"/>
            </w:r>
            <w:r w:rsidR="00D733A5">
              <w:rPr>
                <w:noProof/>
                <w:webHidden/>
              </w:rPr>
              <w:instrText xml:space="preserve"> PAGEREF _Toc140578954 \h </w:instrText>
            </w:r>
            <w:r w:rsidR="00D733A5">
              <w:rPr>
                <w:noProof/>
                <w:webHidden/>
              </w:rPr>
            </w:r>
            <w:r w:rsidR="00D733A5">
              <w:rPr>
                <w:noProof/>
                <w:webHidden/>
              </w:rPr>
              <w:fldChar w:fldCharType="separate"/>
            </w:r>
            <w:r w:rsidR="0031754A">
              <w:rPr>
                <w:noProof/>
                <w:webHidden/>
              </w:rPr>
              <w:t>2</w:t>
            </w:r>
            <w:r w:rsidR="00D733A5">
              <w:rPr>
                <w:noProof/>
                <w:webHidden/>
              </w:rPr>
              <w:fldChar w:fldCharType="end"/>
            </w:r>
          </w:hyperlink>
        </w:p>
        <w:p w14:paraId="76A71241" w14:textId="619A7E36" w:rsidR="00D733A5" w:rsidRDefault="00000000" w:rsidP="00D733A5">
          <w:pPr>
            <w:pStyle w:val="TOC1"/>
            <w:tabs>
              <w:tab w:val="right" w:leader="dot" w:pos="9350"/>
            </w:tabs>
            <w:spacing w:line="276" w:lineRule="auto"/>
            <w:ind w:firstLine="0"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0578955" w:history="1">
            <w:r w:rsidR="00D733A5" w:rsidRPr="00C42360">
              <w:rPr>
                <w:rStyle w:val="Hyperlink"/>
                <w:rFonts w:ascii="Inconsolata" w:hAnsi="Inconsolata"/>
                <w:noProof/>
              </w:rPr>
              <w:t>1 Wordcount Program</w:t>
            </w:r>
            <w:r w:rsidR="00D733A5">
              <w:rPr>
                <w:noProof/>
                <w:webHidden/>
              </w:rPr>
              <w:tab/>
            </w:r>
            <w:r w:rsidR="00D733A5">
              <w:rPr>
                <w:noProof/>
                <w:webHidden/>
              </w:rPr>
              <w:fldChar w:fldCharType="begin"/>
            </w:r>
            <w:r w:rsidR="00D733A5">
              <w:rPr>
                <w:noProof/>
                <w:webHidden/>
              </w:rPr>
              <w:instrText xml:space="preserve"> PAGEREF _Toc140578955 \h </w:instrText>
            </w:r>
            <w:r w:rsidR="00D733A5">
              <w:rPr>
                <w:noProof/>
                <w:webHidden/>
              </w:rPr>
            </w:r>
            <w:r w:rsidR="00D733A5">
              <w:rPr>
                <w:noProof/>
                <w:webHidden/>
              </w:rPr>
              <w:fldChar w:fldCharType="separate"/>
            </w:r>
            <w:r w:rsidR="0031754A">
              <w:rPr>
                <w:noProof/>
                <w:webHidden/>
              </w:rPr>
              <w:t>4</w:t>
            </w:r>
            <w:r w:rsidR="00D733A5">
              <w:rPr>
                <w:noProof/>
                <w:webHidden/>
              </w:rPr>
              <w:fldChar w:fldCharType="end"/>
            </w:r>
          </w:hyperlink>
        </w:p>
        <w:p w14:paraId="02743503" w14:textId="4633B73B" w:rsidR="00D733A5" w:rsidRDefault="00000000" w:rsidP="00D733A5">
          <w:pPr>
            <w:pStyle w:val="TOC1"/>
            <w:tabs>
              <w:tab w:val="right" w:leader="dot" w:pos="9350"/>
            </w:tabs>
            <w:spacing w:line="276" w:lineRule="auto"/>
            <w:ind w:firstLine="0"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0578956" w:history="1">
            <w:r w:rsidR="00D733A5" w:rsidRPr="00C42360">
              <w:rPr>
                <w:rStyle w:val="Hyperlink"/>
                <w:rFonts w:ascii="Inconsolata" w:hAnsi="Inconsolata"/>
                <w:noProof/>
              </w:rPr>
              <w:t>2 WordSizeWordCount Program</w:t>
            </w:r>
            <w:r w:rsidR="00D733A5">
              <w:rPr>
                <w:noProof/>
                <w:webHidden/>
              </w:rPr>
              <w:tab/>
            </w:r>
            <w:r w:rsidR="00D733A5">
              <w:rPr>
                <w:noProof/>
                <w:webHidden/>
              </w:rPr>
              <w:fldChar w:fldCharType="begin"/>
            </w:r>
            <w:r w:rsidR="00D733A5">
              <w:rPr>
                <w:noProof/>
                <w:webHidden/>
              </w:rPr>
              <w:instrText xml:space="preserve"> PAGEREF _Toc140578956 \h </w:instrText>
            </w:r>
            <w:r w:rsidR="00D733A5">
              <w:rPr>
                <w:noProof/>
                <w:webHidden/>
              </w:rPr>
            </w:r>
            <w:r w:rsidR="00D733A5">
              <w:rPr>
                <w:noProof/>
                <w:webHidden/>
              </w:rPr>
              <w:fldChar w:fldCharType="separate"/>
            </w:r>
            <w:r w:rsidR="0031754A">
              <w:rPr>
                <w:noProof/>
                <w:webHidden/>
              </w:rPr>
              <w:t>5</w:t>
            </w:r>
            <w:r w:rsidR="00D733A5">
              <w:rPr>
                <w:noProof/>
                <w:webHidden/>
              </w:rPr>
              <w:fldChar w:fldCharType="end"/>
            </w:r>
          </w:hyperlink>
        </w:p>
        <w:p w14:paraId="3F226F0F" w14:textId="7D4829E1" w:rsidR="00D733A5" w:rsidRDefault="00000000" w:rsidP="00D733A5">
          <w:pPr>
            <w:pStyle w:val="TOC1"/>
            <w:tabs>
              <w:tab w:val="right" w:leader="dot" w:pos="9350"/>
            </w:tabs>
            <w:spacing w:line="276" w:lineRule="auto"/>
            <w:ind w:firstLine="0"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0578957" w:history="1">
            <w:r w:rsidR="00D733A5" w:rsidRPr="00C42360">
              <w:rPr>
                <w:rStyle w:val="Hyperlink"/>
                <w:rFonts w:ascii="Inconsolata" w:hAnsi="Inconsolata"/>
                <w:noProof/>
              </w:rPr>
              <w:t>3 WeatherData Program</w:t>
            </w:r>
            <w:r w:rsidR="00D733A5">
              <w:rPr>
                <w:noProof/>
                <w:webHidden/>
              </w:rPr>
              <w:tab/>
            </w:r>
            <w:r w:rsidR="00D733A5">
              <w:rPr>
                <w:noProof/>
                <w:webHidden/>
              </w:rPr>
              <w:fldChar w:fldCharType="begin"/>
            </w:r>
            <w:r w:rsidR="00D733A5">
              <w:rPr>
                <w:noProof/>
                <w:webHidden/>
              </w:rPr>
              <w:instrText xml:space="preserve"> PAGEREF _Toc140578957 \h </w:instrText>
            </w:r>
            <w:r w:rsidR="00D733A5">
              <w:rPr>
                <w:noProof/>
                <w:webHidden/>
              </w:rPr>
            </w:r>
            <w:r w:rsidR="00D733A5">
              <w:rPr>
                <w:noProof/>
                <w:webHidden/>
              </w:rPr>
              <w:fldChar w:fldCharType="separate"/>
            </w:r>
            <w:r w:rsidR="0031754A">
              <w:rPr>
                <w:noProof/>
                <w:webHidden/>
              </w:rPr>
              <w:t>8</w:t>
            </w:r>
            <w:r w:rsidR="00D733A5">
              <w:rPr>
                <w:noProof/>
                <w:webHidden/>
              </w:rPr>
              <w:fldChar w:fldCharType="end"/>
            </w:r>
          </w:hyperlink>
        </w:p>
        <w:p w14:paraId="270B6A6B" w14:textId="22B138C9" w:rsidR="00D733A5" w:rsidRDefault="00000000" w:rsidP="00D733A5">
          <w:pPr>
            <w:pStyle w:val="TOC1"/>
            <w:tabs>
              <w:tab w:val="right" w:leader="dot" w:pos="9350"/>
            </w:tabs>
            <w:spacing w:line="276" w:lineRule="auto"/>
            <w:ind w:firstLine="0"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0578958" w:history="1">
            <w:r w:rsidR="00D733A5" w:rsidRPr="00C42360">
              <w:rPr>
                <w:rStyle w:val="Hyperlink"/>
                <w:rFonts w:ascii="Inconsolata" w:hAnsi="Inconsolata"/>
                <w:noProof/>
              </w:rPr>
              <w:t>4 Patent Program</w:t>
            </w:r>
            <w:r w:rsidR="00D733A5">
              <w:rPr>
                <w:noProof/>
                <w:webHidden/>
              </w:rPr>
              <w:tab/>
            </w:r>
            <w:r w:rsidR="00D733A5">
              <w:rPr>
                <w:noProof/>
                <w:webHidden/>
              </w:rPr>
              <w:fldChar w:fldCharType="begin"/>
            </w:r>
            <w:r w:rsidR="00D733A5">
              <w:rPr>
                <w:noProof/>
                <w:webHidden/>
              </w:rPr>
              <w:instrText xml:space="preserve"> PAGEREF _Toc140578958 \h </w:instrText>
            </w:r>
            <w:r w:rsidR="00D733A5">
              <w:rPr>
                <w:noProof/>
                <w:webHidden/>
              </w:rPr>
            </w:r>
            <w:r w:rsidR="00D733A5">
              <w:rPr>
                <w:noProof/>
                <w:webHidden/>
              </w:rPr>
              <w:fldChar w:fldCharType="separate"/>
            </w:r>
            <w:r w:rsidR="0031754A">
              <w:rPr>
                <w:noProof/>
                <w:webHidden/>
              </w:rPr>
              <w:t>9</w:t>
            </w:r>
            <w:r w:rsidR="00D733A5">
              <w:rPr>
                <w:noProof/>
                <w:webHidden/>
              </w:rPr>
              <w:fldChar w:fldCharType="end"/>
            </w:r>
          </w:hyperlink>
        </w:p>
        <w:p w14:paraId="7BFE5ECA" w14:textId="34258FF8" w:rsidR="00D733A5" w:rsidRDefault="00000000" w:rsidP="00D733A5">
          <w:pPr>
            <w:pStyle w:val="TOC1"/>
            <w:tabs>
              <w:tab w:val="right" w:leader="dot" w:pos="9350"/>
            </w:tabs>
            <w:spacing w:line="276" w:lineRule="auto"/>
            <w:ind w:firstLine="0"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0578959" w:history="1">
            <w:r w:rsidR="00D733A5" w:rsidRPr="00C42360">
              <w:rPr>
                <w:rStyle w:val="Hyperlink"/>
                <w:rFonts w:ascii="Inconsolata" w:hAnsi="Inconsolata"/>
                <w:noProof/>
              </w:rPr>
              <w:t>5 MaxTemp Program</w:t>
            </w:r>
            <w:r w:rsidR="00D733A5">
              <w:rPr>
                <w:noProof/>
                <w:webHidden/>
              </w:rPr>
              <w:tab/>
            </w:r>
            <w:r w:rsidR="00D733A5">
              <w:rPr>
                <w:noProof/>
                <w:webHidden/>
              </w:rPr>
              <w:fldChar w:fldCharType="begin"/>
            </w:r>
            <w:r w:rsidR="00D733A5">
              <w:rPr>
                <w:noProof/>
                <w:webHidden/>
              </w:rPr>
              <w:instrText xml:space="preserve"> PAGEREF _Toc140578959 \h </w:instrText>
            </w:r>
            <w:r w:rsidR="00D733A5">
              <w:rPr>
                <w:noProof/>
                <w:webHidden/>
              </w:rPr>
            </w:r>
            <w:r w:rsidR="00D733A5">
              <w:rPr>
                <w:noProof/>
                <w:webHidden/>
              </w:rPr>
              <w:fldChar w:fldCharType="separate"/>
            </w:r>
            <w:r w:rsidR="0031754A">
              <w:rPr>
                <w:noProof/>
                <w:webHidden/>
              </w:rPr>
              <w:t>10</w:t>
            </w:r>
            <w:r w:rsidR="00D733A5">
              <w:rPr>
                <w:noProof/>
                <w:webHidden/>
              </w:rPr>
              <w:fldChar w:fldCharType="end"/>
            </w:r>
          </w:hyperlink>
        </w:p>
        <w:p w14:paraId="68875601" w14:textId="43687CD2" w:rsidR="00D733A5" w:rsidRDefault="00000000" w:rsidP="00D733A5">
          <w:pPr>
            <w:pStyle w:val="TOC1"/>
            <w:tabs>
              <w:tab w:val="right" w:leader="dot" w:pos="9350"/>
            </w:tabs>
            <w:spacing w:line="276" w:lineRule="auto"/>
            <w:ind w:firstLine="0"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0578960" w:history="1">
            <w:r w:rsidR="00D733A5" w:rsidRPr="00C42360">
              <w:rPr>
                <w:rStyle w:val="Hyperlink"/>
                <w:rFonts w:ascii="Inconsolata" w:hAnsi="Inconsolata"/>
                <w:noProof/>
              </w:rPr>
              <w:t>6 AverageSalary Program</w:t>
            </w:r>
            <w:r w:rsidR="00D733A5">
              <w:rPr>
                <w:noProof/>
                <w:webHidden/>
              </w:rPr>
              <w:tab/>
            </w:r>
            <w:r w:rsidR="00D733A5">
              <w:rPr>
                <w:noProof/>
                <w:webHidden/>
              </w:rPr>
              <w:fldChar w:fldCharType="begin"/>
            </w:r>
            <w:r w:rsidR="00D733A5">
              <w:rPr>
                <w:noProof/>
                <w:webHidden/>
              </w:rPr>
              <w:instrText xml:space="preserve"> PAGEREF _Toc140578960 \h </w:instrText>
            </w:r>
            <w:r w:rsidR="00D733A5">
              <w:rPr>
                <w:noProof/>
                <w:webHidden/>
              </w:rPr>
            </w:r>
            <w:r w:rsidR="00D733A5">
              <w:rPr>
                <w:noProof/>
                <w:webHidden/>
              </w:rPr>
              <w:fldChar w:fldCharType="separate"/>
            </w:r>
            <w:r w:rsidR="0031754A">
              <w:rPr>
                <w:noProof/>
                <w:webHidden/>
              </w:rPr>
              <w:t>11</w:t>
            </w:r>
            <w:r w:rsidR="00D733A5">
              <w:rPr>
                <w:noProof/>
                <w:webHidden/>
              </w:rPr>
              <w:fldChar w:fldCharType="end"/>
            </w:r>
          </w:hyperlink>
        </w:p>
        <w:p w14:paraId="2AFB507D" w14:textId="202129DD" w:rsidR="00D733A5" w:rsidRDefault="00000000" w:rsidP="00D733A5">
          <w:pPr>
            <w:pStyle w:val="TOC1"/>
            <w:tabs>
              <w:tab w:val="right" w:leader="dot" w:pos="9350"/>
            </w:tabs>
            <w:spacing w:line="276" w:lineRule="auto"/>
            <w:ind w:firstLine="0"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0578961" w:history="1">
            <w:r w:rsidR="00D733A5" w:rsidRPr="00C42360">
              <w:rPr>
                <w:rStyle w:val="Hyperlink"/>
                <w:rFonts w:ascii="Inconsolata" w:hAnsi="Inconsolata"/>
                <w:noProof/>
              </w:rPr>
              <w:t>7 De Identify HealthCare Program</w:t>
            </w:r>
            <w:r w:rsidR="00D733A5">
              <w:rPr>
                <w:noProof/>
                <w:webHidden/>
              </w:rPr>
              <w:tab/>
            </w:r>
            <w:r w:rsidR="00D733A5">
              <w:rPr>
                <w:noProof/>
                <w:webHidden/>
              </w:rPr>
              <w:fldChar w:fldCharType="begin"/>
            </w:r>
            <w:r w:rsidR="00D733A5">
              <w:rPr>
                <w:noProof/>
                <w:webHidden/>
              </w:rPr>
              <w:instrText xml:space="preserve"> PAGEREF _Toc140578961 \h </w:instrText>
            </w:r>
            <w:r w:rsidR="00D733A5">
              <w:rPr>
                <w:noProof/>
                <w:webHidden/>
              </w:rPr>
            </w:r>
            <w:r w:rsidR="00D733A5">
              <w:rPr>
                <w:noProof/>
                <w:webHidden/>
              </w:rPr>
              <w:fldChar w:fldCharType="separate"/>
            </w:r>
            <w:r w:rsidR="0031754A">
              <w:rPr>
                <w:noProof/>
                <w:webHidden/>
              </w:rPr>
              <w:t>12</w:t>
            </w:r>
            <w:r w:rsidR="00D733A5">
              <w:rPr>
                <w:noProof/>
                <w:webHidden/>
              </w:rPr>
              <w:fldChar w:fldCharType="end"/>
            </w:r>
          </w:hyperlink>
        </w:p>
        <w:p w14:paraId="064B8303" w14:textId="185ED7C2" w:rsidR="00D733A5" w:rsidRDefault="00000000" w:rsidP="00D733A5">
          <w:pPr>
            <w:pStyle w:val="TOC1"/>
            <w:tabs>
              <w:tab w:val="right" w:leader="dot" w:pos="9350"/>
            </w:tabs>
            <w:spacing w:line="276" w:lineRule="auto"/>
            <w:ind w:firstLine="0"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0578962" w:history="1">
            <w:r w:rsidR="00D733A5" w:rsidRPr="00C42360">
              <w:rPr>
                <w:rStyle w:val="Hyperlink"/>
                <w:rFonts w:ascii="Inconsolata" w:hAnsi="Inconsolata"/>
                <w:noProof/>
              </w:rPr>
              <w:t>8 Music Track Program</w:t>
            </w:r>
            <w:r w:rsidR="00D733A5">
              <w:rPr>
                <w:noProof/>
                <w:webHidden/>
              </w:rPr>
              <w:tab/>
            </w:r>
            <w:r w:rsidR="00D733A5">
              <w:rPr>
                <w:noProof/>
                <w:webHidden/>
              </w:rPr>
              <w:fldChar w:fldCharType="begin"/>
            </w:r>
            <w:r w:rsidR="00D733A5">
              <w:rPr>
                <w:noProof/>
                <w:webHidden/>
              </w:rPr>
              <w:instrText xml:space="preserve"> PAGEREF _Toc140578962 \h </w:instrText>
            </w:r>
            <w:r w:rsidR="00D733A5">
              <w:rPr>
                <w:noProof/>
                <w:webHidden/>
              </w:rPr>
            </w:r>
            <w:r w:rsidR="00D733A5">
              <w:rPr>
                <w:noProof/>
                <w:webHidden/>
              </w:rPr>
              <w:fldChar w:fldCharType="separate"/>
            </w:r>
            <w:r w:rsidR="0031754A">
              <w:rPr>
                <w:noProof/>
                <w:webHidden/>
              </w:rPr>
              <w:t>13</w:t>
            </w:r>
            <w:r w:rsidR="00D733A5">
              <w:rPr>
                <w:noProof/>
                <w:webHidden/>
              </w:rPr>
              <w:fldChar w:fldCharType="end"/>
            </w:r>
          </w:hyperlink>
        </w:p>
        <w:p w14:paraId="19EDB507" w14:textId="3F9F41DA" w:rsidR="00D733A5" w:rsidRDefault="00000000" w:rsidP="00D733A5">
          <w:pPr>
            <w:pStyle w:val="TOC1"/>
            <w:tabs>
              <w:tab w:val="right" w:leader="dot" w:pos="9350"/>
            </w:tabs>
            <w:spacing w:line="276" w:lineRule="auto"/>
            <w:ind w:firstLine="0"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0578963" w:history="1">
            <w:r w:rsidR="00D733A5" w:rsidRPr="00C42360">
              <w:rPr>
                <w:rStyle w:val="Hyperlink"/>
                <w:rFonts w:ascii="Inconsolata" w:hAnsi="Inconsolata"/>
                <w:noProof/>
              </w:rPr>
              <w:t>9 Telecom Call Data Record Program</w:t>
            </w:r>
            <w:r w:rsidR="00D733A5">
              <w:rPr>
                <w:noProof/>
                <w:webHidden/>
              </w:rPr>
              <w:tab/>
            </w:r>
            <w:r w:rsidR="00D733A5">
              <w:rPr>
                <w:noProof/>
                <w:webHidden/>
              </w:rPr>
              <w:fldChar w:fldCharType="begin"/>
            </w:r>
            <w:r w:rsidR="00D733A5">
              <w:rPr>
                <w:noProof/>
                <w:webHidden/>
              </w:rPr>
              <w:instrText xml:space="preserve"> PAGEREF _Toc140578963 \h </w:instrText>
            </w:r>
            <w:r w:rsidR="00D733A5">
              <w:rPr>
                <w:noProof/>
                <w:webHidden/>
              </w:rPr>
            </w:r>
            <w:r w:rsidR="00D733A5">
              <w:rPr>
                <w:noProof/>
                <w:webHidden/>
              </w:rPr>
              <w:fldChar w:fldCharType="separate"/>
            </w:r>
            <w:r w:rsidR="0031754A">
              <w:rPr>
                <w:noProof/>
                <w:webHidden/>
              </w:rPr>
              <w:t>18</w:t>
            </w:r>
            <w:r w:rsidR="00D733A5">
              <w:rPr>
                <w:noProof/>
                <w:webHidden/>
              </w:rPr>
              <w:fldChar w:fldCharType="end"/>
            </w:r>
          </w:hyperlink>
        </w:p>
        <w:p w14:paraId="4F468417" w14:textId="4281E343" w:rsidR="00D733A5" w:rsidRDefault="00000000" w:rsidP="00D733A5">
          <w:pPr>
            <w:pStyle w:val="TOC1"/>
            <w:tabs>
              <w:tab w:val="right" w:leader="dot" w:pos="9350"/>
            </w:tabs>
            <w:spacing w:line="276" w:lineRule="auto"/>
            <w:ind w:firstLine="0"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0578964" w:history="1">
            <w:r w:rsidR="00D733A5" w:rsidRPr="00C42360">
              <w:rPr>
                <w:rStyle w:val="Hyperlink"/>
                <w:rFonts w:ascii="Inconsolata" w:hAnsi="Inconsolata"/>
                <w:noProof/>
              </w:rPr>
              <w:t>10 Count Connected Component Program</w:t>
            </w:r>
            <w:r w:rsidR="00D733A5">
              <w:rPr>
                <w:noProof/>
                <w:webHidden/>
              </w:rPr>
              <w:tab/>
            </w:r>
            <w:r w:rsidR="00D733A5">
              <w:rPr>
                <w:noProof/>
                <w:webHidden/>
              </w:rPr>
              <w:fldChar w:fldCharType="begin"/>
            </w:r>
            <w:r w:rsidR="00D733A5">
              <w:rPr>
                <w:noProof/>
                <w:webHidden/>
              </w:rPr>
              <w:instrText xml:space="preserve"> PAGEREF _Toc140578964 \h </w:instrText>
            </w:r>
            <w:r w:rsidR="00D733A5">
              <w:rPr>
                <w:noProof/>
                <w:webHidden/>
              </w:rPr>
            </w:r>
            <w:r w:rsidR="00D733A5">
              <w:rPr>
                <w:noProof/>
                <w:webHidden/>
              </w:rPr>
              <w:fldChar w:fldCharType="separate"/>
            </w:r>
            <w:r w:rsidR="0031754A">
              <w:rPr>
                <w:noProof/>
                <w:webHidden/>
              </w:rPr>
              <w:t>19</w:t>
            </w:r>
            <w:r w:rsidR="00D733A5">
              <w:rPr>
                <w:noProof/>
                <w:webHidden/>
              </w:rPr>
              <w:fldChar w:fldCharType="end"/>
            </w:r>
          </w:hyperlink>
        </w:p>
        <w:p w14:paraId="5F46492F" w14:textId="4F760069" w:rsidR="00D733A5" w:rsidRDefault="00000000" w:rsidP="00D733A5">
          <w:pPr>
            <w:pStyle w:val="TOC1"/>
            <w:tabs>
              <w:tab w:val="right" w:leader="dot" w:pos="9350"/>
            </w:tabs>
            <w:spacing w:line="276" w:lineRule="auto"/>
            <w:ind w:firstLine="0"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0578965" w:history="1">
            <w:r w:rsidR="00D733A5" w:rsidRPr="00C42360">
              <w:rPr>
                <w:rStyle w:val="Hyperlink"/>
                <w:rFonts w:ascii="Inconsolata" w:hAnsi="Inconsolata"/>
                <w:noProof/>
              </w:rPr>
              <w:t>References</w:t>
            </w:r>
            <w:r w:rsidR="00D733A5">
              <w:rPr>
                <w:noProof/>
                <w:webHidden/>
              </w:rPr>
              <w:tab/>
            </w:r>
            <w:r w:rsidR="00D733A5">
              <w:rPr>
                <w:noProof/>
                <w:webHidden/>
              </w:rPr>
              <w:fldChar w:fldCharType="begin"/>
            </w:r>
            <w:r w:rsidR="00D733A5">
              <w:rPr>
                <w:noProof/>
                <w:webHidden/>
              </w:rPr>
              <w:instrText xml:space="preserve"> PAGEREF _Toc140578965 \h </w:instrText>
            </w:r>
            <w:r w:rsidR="00D733A5">
              <w:rPr>
                <w:noProof/>
                <w:webHidden/>
              </w:rPr>
            </w:r>
            <w:r w:rsidR="00D733A5">
              <w:rPr>
                <w:noProof/>
                <w:webHidden/>
              </w:rPr>
              <w:fldChar w:fldCharType="separate"/>
            </w:r>
            <w:r w:rsidR="0031754A">
              <w:rPr>
                <w:noProof/>
                <w:webHidden/>
              </w:rPr>
              <w:t>19</w:t>
            </w:r>
            <w:r w:rsidR="00D733A5">
              <w:rPr>
                <w:noProof/>
                <w:webHidden/>
              </w:rPr>
              <w:fldChar w:fldCharType="end"/>
            </w:r>
          </w:hyperlink>
        </w:p>
        <w:p w14:paraId="35DBB996" w14:textId="26728052" w:rsidR="005933F2" w:rsidRPr="00E629F0" w:rsidRDefault="005933F2" w:rsidP="00D733A5">
          <w:pPr>
            <w:spacing w:line="276" w:lineRule="auto"/>
            <w:ind w:firstLine="0"/>
            <w:jc w:val="both"/>
            <w:rPr>
              <w:rFonts w:ascii="Inconsolata" w:hAnsi="Inconsolata"/>
            </w:rPr>
          </w:pPr>
          <w:r w:rsidRPr="00E629F0">
            <w:rPr>
              <w:rFonts w:ascii="Inconsolata" w:hAnsi="Inconsolata"/>
              <w:b/>
              <w:bCs/>
              <w:noProof/>
            </w:rPr>
            <w:fldChar w:fldCharType="end"/>
          </w:r>
        </w:p>
      </w:sdtContent>
    </w:sdt>
    <w:p w14:paraId="29B5096F" w14:textId="77777777" w:rsidR="00AE3C1F" w:rsidRPr="00E629F0" w:rsidRDefault="00AE3C1F" w:rsidP="00A71878">
      <w:pPr>
        <w:ind w:firstLine="0"/>
        <w:jc w:val="both"/>
        <w:rPr>
          <w:rFonts w:ascii="Inconsolata" w:hAnsi="Inconsolata"/>
        </w:rPr>
      </w:pPr>
    </w:p>
    <w:p w14:paraId="6FEF3CF9" w14:textId="77777777" w:rsidR="00AE3C1F" w:rsidRPr="00E629F0" w:rsidRDefault="00AE3C1F" w:rsidP="00A71878">
      <w:pPr>
        <w:ind w:firstLine="0"/>
        <w:jc w:val="both"/>
        <w:rPr>
          <w:rFonts w:ascii="Inconsolata" w:hAnsi="Inconsolata"/>
        </w:rPr>
      </w:pPr>
    </w:p>
    <w:p w14:paraId="3B01EA9F" w14:textId="77777777" w:rsidR="00AE3C1F" w:rsidRPr="00E629F0" w:rsidRDefault="00AE3C1F" w:rsidP="00A71878">
      <w:pPr>
        <w:ind w:firstLine="0"/>
        <w:jc w:val="both"/>
        <w:rPr>
          <w:rFonts w:ascii="Inconsolata" w:hAnsi="Inconsolata"/>
        </w:rPr>
      </w:pPr>
    </w:p>
    <w:p w14:paraId="2EC89C6E" w14:textId="77777777" w:rsidR="00AE3C1F" w:rsidRPr="00E629F0" w:rsidRDefault="00AE3C1F" w:rsidP="00A71878">
      <w:pPr>
        <w:ind w:firstLine="0"/>
        <w:jc w:val="both"/>
        <w:rPr>
          <w:rFonts w:ascii="Inconsolata" w:hAnsi="Inconsolata"/>
        </w:rPr>
      </w:pPr>
    </w:p>
    <w:p w14:paraId="18FBFCE8" w14:textId="41055624" w:rsidR="008A22EE" w:rsidRPr="00E629F0" w:rsidRDefault="008A22EE" w:rsidP="00A71878">
      <w:pPr>
        <w:ind w:firstLine="0"/>
        <w:jc w:val="both"/>
        <w:rPr>
          <w:rFonts w:ascii="Inconsolata" w:hAnsi="Inconsolata"/>
        </w:rPr>
      </w:pPr>
    </w:p>
    <w:p w14:paraId="4C93A1FA" w14:textId="77777777" w:rsidR="00084EC0" w:rsidRPr="00E629F0" w:rsidRDefault="00084EC0" w:rsidP="00A71878">
      <w:pPr>
        <w:ind w:firstLine="0"/>
        <w:jc w:val="both"/>
        <w:rPr>
          <w:rFonts w:ascii="Inconsolata" w:hAnsi="Inconsolata"/>
        </w:rPr>
      </w:pPr>
    </w:p>
    <w:p w14:paraId="2F86EFEA" w14:textId="77777777" w:rsidR="00084EC0" w:rsidRPr="00E629F0" w:rsidRDefault="00084EC0" w:rsidP="00A71878">
      <w:pPr>
        <w:ind w:firstLine="0"/>
        <w:jc w:val="both"/>
        <w:rPr>
          <w:rFonts w:ascii="Inconsolata" w:hAnsi="Inconsolata"/>
        </w:rPr>
      </w:pPr>
    </w:p>
    <w:p w14:paraId="6EE1CF7F" w14:textId="77777777" w:rsidR="008A22EE" w:rsidRDefault="008A22EE" w:rsidP="00A71878">
      <w:pPr>
        <w:ind w:firstLine="0"/>
        <w:jc w:val="both"/>
        <w:rPr>
          <w:rFonts w:ascii="Inconsolata" w:hAnsi="Inconsolata"/>
        </w:rPr>
      </w:pPr>
    </w:p>
    <w:p w14:paraId="0EABE193" w14:textId="77777777" w:rsidR="00CD165D" w:rsidRDefault="00CD165D" w:rsidP="00A71878">
      <w:pPr>
        <w:ind w:firstLine="0"/>
        <w:jc w:val="both"/>
        <w:rPr>
          <w:rFonts w:ascii="Inconsolata" w:hAnsi="Inconsolata"/>
        </w:rPr>
      </w:pPr>
    </w:p>
    <w:p w14:paraId="67A9A236" w14:textId="77777777" w:rsidR="00CD165D" w:rsidRPr="00E629F0" w:rsidRDefault="00CD165D" w:rsidP="00A71878">
      <w:pPr>
        <w:ind w:firstLine="0"/>
        <w:jc w:val="both"/>
        <w:rPr>
          <w:rFonts w:ascii="Inconsolata" w:hAnsi="Inconsolata"/>
        </w:rPr>
      </w:pPr>
    </w:p>
    <w:p w14:paraId="289CB214" w14:textId="3DC6DACC" w:rsidR="00C317BC" w:rsidRDefault="000C733E" w:rsidP="00E65A08">
      <w:pPr>
        <w:pStyle w:val="Heading1"/>
        <w:jc w:val="both"/>
        <w:rPr>
          <w:rFonts w:ascii="Inconsolata" w:hAnsi="Inconsolata"/>
          <w:sz w:val="32"/>
          <w:szCs w:val="32"/>
        </w:rPr>
      </w:pPr>
      <w:bookmarkStart w:id="1" w:name="_Toc140578955"/>
      <w:r w:rsidRPr="00E629F0">
        <w:rPr>
          <w:rFonts w:ascii="Inconsolata" w:hAnsi="Inconsolata"/>
          <w:sz w:val="32"/>
          <w:szCs w:val="32"/>
        </w:rPr>
        <w:lastRenderedPageBreak/>
        <w:t xml:space="preserve">1 </w:t>
      </w:r>
      <w:r w:rsidR="00BA0C21" w:rsidRPr="00BA0C21">
        <w:rPr>
          <w:rFonts w:ascii="Inconsolata" w:hAnsi="Inconsolata"/>
          <w:sz w:val="32"/>
          <w:szCs w:val="32"/>
        </w:rPr>
        <w:t>Wordcount Program</w:t>
      </w:r>
      <w:bookmarkEnd w:id="1"/>
    </w:p>
    <w:p w14:paraId="768CFF19" w14:textId="67F20048" w:rsidR="00CD165D" w:rsidRDefault="00CD165D" w:rsidP="00CD165D">
      <w:pPr>
        <w:spacing w:line="240" w:lineRule="auto"/>
        <w:ind w:firstLine="0"/>
        <w:jc w:val="both"/>
        <w:rPr>
          <w:rFonts w:ascii="Inconsolata" w:hAnsi="Inconsolata"/>
        </w:rPr>
      </w:pPr>
      <w:r>
        <w:rPr>
          <w:b/>
          <w:bCs/>
        </w:rPr>
        <w:t>Note:</w:t>
      </w:r>
      <w:r>
        <w:t xml:space="preserve"> </w:t>
      </w:r>
      <w:r>
        <w:rPr>
          <w:rFonts w:ascii="Inconsolata" w:hAnsi="Inconsolata"/>
        </w:rPr>
        <w:t>The source code is taken from the source code provided at lab 01.</w:t>
      </w:r>
    </w:p>
    <w:p w14:paraId="4161013B" w14:textId="77777777" w:rsidR="00CD165D" w:rsidRPr="00CD165D" w:rsidRDefault="00CD165D" w:rsidP="00CD165D">
      <w:pPr>
        <w:spacing w:line="240" w:lineRule="auto"/>
        <w:ind w:firstLine="0"/>
        <w:jc w:val="both"/>
        <w:rPr>
          <w:rFonts w:ascii="Inconsolata" w:hAnsi="Inconsolata"/>
        </w:rPr>
      </w:pPr>
    </w:p>
    <w:p w14:paraId="37D42B4E" w14:textId="77777777" w:rsidR="00A9349C" w:rsidRDefault="00A9349C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Step 1: Type the following command to export the hadoop classpath into bash</w:t>
      </w:r>
      <w:r>
        <w:rPr>
          <w:rFonts w:ascii="Inconsolata" w:hAnsi="Inconsolata"/>
        </w:rPr>
        <w:t>.</w:t>
      </w:r>
    </w:p>
    <w:p w14:paraId="618E1B50" w14:textId="77777777" w:rsidR="00A9349C" w:rsidRDefault="00A9349C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9133F5">
        <w:rPr>
          <w:rFonts w:ascii="Inconsolata" w:hAnsi="Inconsolata"/>
        </w:rPr>
        <w:t>export HADOOP_CLASSPATH=$(hadoop classpath)</w:t>
      </w:r>
    </w:p>
    <w:p w14:paraId="23BAACF2" w14:textId="77777777" w:rsidR="00A9349C" w:rsidRDefault="00A9349C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9133F5">
        <w:rPr>
          <w:rFonts w:ascii="Inconsolata" w:hAnsi="Inconsolata"/>
        </w:rPr>
        <w:t>echo $HADOOP_CLASSPATH</w:t>
      </w:r>
    </w:p>
    <w:p w14:paraId="4B89946F" w14:textId="77777777" w:rsidR="00A9349C" w:rsidRPr="00B27E8D" w:rsidRDefault="00A9349C" w:rsidP="00A9349C">
      <w:pPr>
        <w:spacing w:line="276" w:lineRule="auto"/>
        <w:ind w:firstLine="0"/>
        <w:jc w:val="both"/>
        <w:rPr>
          <w:rFonts w:ascii="Inconsolata" w:hAnsi="Inconsolata"/>
        </w:rPr>
      </w:pPr>
    </w:p>
    <w:p w14:paraId="78103BF7" w14:textId="77777777" w:rsidR="00A9349C" w:rsidRDefault="00A9349C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Step 2: </w:t>
      </w:r>
      <w:r>
        <w:rPr>
          <w:rFonts w:ascii="Inconsolata" w:hAnsi="Inconsolata"/>
        </w:rPr>
        <w:t>Create directories on hdfs and p</w:t>
      </w:r>
      <w:r w:rsidRPr="00B27E8D">
        <w:rPr>
          <w:rFonts w:ascii="Inconsolata" w:hAnsi="Inconsolata"/>
        </w:rPr>
        <w:t xml:space="preserve">ut </w:t>
      </w:r>
      <w:r>
        <w:rPr>
          <w:rFonts w:ascii="Inconsolata" w:hAnsi="Inconsolata"/>
        </w:rPr>
        <w:t xml:space="preserve">the input data </w:t>
      </w:r>
      <w:r w:rsidRPr="00B27E8D">
        <w:rPr>
          <w:rFonts w:ascii="Inconsolata" w:hAnsi="Inconsolata"/>
        </w:rPr>
        <w:t>file to hdfs</w:t>
      </w:r>
      <w:r>
        <w:rPr>
          <w:rFonts w:ascii="Inconsolata" w:hAnsi="Inconsolata"/>
        </w:rPr>
        <w:t>.</w:t>
      </w:r>
    </w:p>
    <w:p w14:paraId="21D9642D" w14:textId="1967222F" w:rsidR="00A9349C" w:rsidRPr="00564AAF" w:rsidRDefault="00A9349C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564AAF">
        <w:rPr>
          <w:rFonts w:ascii="Inconsolata" w:hAnsi="Inconsolata"/>
        </w:rPr>
        <w:t>hadoop fs -mkdir /</w:t>
      </w:r>
      <w:r w:rsidR="00E8203E" w:rsidRPr="00E8203E">
        <w:rPr>
          <w:rFonts w:ascii="Inconsolata" w:hAnsi="Inconsolata"/>
        </w:rPr>
        <w:t>Word</w:t>
      </w:r>
      <w:r w:rsidR="00E71519">
        <w:rPr>
          <w:rFonts w:ascii="Inconsolata" w:hAnsi="Inconsolata"/>
        </w:rPr>
        <w:t>C</w:t>
      </w:r>
      <w:r w:rsidR="00E8203E" w:rsidRPr="00E8203E">
        <w:rPr>
          <w:rFonts w:ascii="Inconsolata" w:hAnsi="Inconsolata"/>
        </w:rPr>
        <w:t>ount</w:t>
      </w:r>
    </w:p>
    <w:p w14:paraId="2BE4C620" w14:textId="52C6B435" w:rsidR="00A9349C" w:rsidRDefault="00A9349C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564AAF">
        <w:rPr>
          <w:rFonts w:ascii="Inconsolata" w:hAnsi="Inconsolata"/>
        </w:rPr>
        <w:t>hadoop fs -mkdir /</w:t>
      </w:r>
      <w:r w:rsidR="00E8203E" w:rsidRPr="00E8203E">
        <w:rPr>
          <w:rFonts w:ascii="Inconsolata" w:hAnsi="Inconsolata"/>
        </w:rPr>
        <w:t>Word</w:t>
      </w:r>
      <w:r w:rsidR="00E71519">
        <w:rPr>
          <w:rFonts w:ascii="Inconsolata" w:hAnsi="Inconsolata"/>
        </w:rPr>
        <w:t>C</w:t>
      </w:r>
      <w:r w:rsidR="00E8203E" w:rsidRPr="00E8203E">
        <w:rPr>
          <w:rFonts w:ascii="Inconsolata" w:hAnsi="Inconsolata"/>
        </w:rPr>
        <w:t>ount</w:t>
      </w:r>
      <w:r w:rsidRPr="00564AAF">
        <w:rPr>
          <w:rFonts w:ascii="Inconsolata" w:hAnsi="Inconsolata"/>
        </w:rPr>
        <w:t>/Input</w:t>
      </w:r>
    </w:p>
    <w:p w14:paraId="029180D0" w14:textId="030F4FC2" w:rsidR="00A9349C" w:rsidRPr="00B27E8D" w:rsidRDefault="00A9349C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hadoop fs -put </w:t>
      </w:r>
      <w:r>
        <w:rPr>
          <w:rFonts w:ascii="Inconsolata" w:hAnsi="Inconsolata"/>
        </w:rPr>
        <w:t>&lt;input file’s</w:t>
      </w:r>
      <w:r w:rsidRPr="00B27E8D">
        <w:rPr>
          <w:rFonts w:ascii="Inconsolata" w:hAnsi="Inconsolata"/>
        </w:rPr>
        <w:t xml:space="preserve"> </w:t>
      </w:r>
      <w:r>
        <w:rPr>
          <w:rFonts w:ascii="Inconsolata" w:hAnsi="Inconsolata"/>
        </w:rPr>
        <w:t>p</w:t>
      </w:r>
      <w:r w:rsidRPr="00B27E8D">
        <w:rPr>
          <w:rFonts w:ascii="Inconsolata" w:hAnsi="Inconsolata"/>
        </w:rPr>
        <w:t>ath</w:t>
      </w:r>
      <w:r>
        <w:rPr>
          <w:rFonts w:ascii="Inconsolata" w:hAnsi="Inconsolata"/>
        </w:rPr>
        <w:t xml:space="preserve">&gt; </w:t>
      </w:r>
      <w:r w:rsidRPr="00564AAF">
        <w:rPr>
          <w:rFonts w:ascii="Inconsolata" w:hAnsi="Inconsolata"/>
        </w:rPr>
        <w:t>/</w:t>
      </w:r>
      <w:r w:rsidR="00E8203E" w:rsidRPr="00E8203E">
        <w:rPr>
          <w:rFonts w:ascii="Inconsolata" w:hAnsi="Inconsolata"/>
        </w:rPr>
        <w:t>Word</w:t>
      </w:r>
      <w:r w:rsidR="00E71519">
        <w:rPr>
          <w:rFonts w:ascii="Inconsolata" w:hAnsi="Inconsolata"/>
        </w:rPr>
        <w:t>C</w:t>
      </w:r>
      <w:r w:rsidR="00E8203E" w:rsidRPr="00E8203E">
        <w:rPr>
          <w:rFonts w:ascii="Inconsolata" w:hAnsi="Inconsolata"/>
        </w:rPr>
        <w:t>ount</w:t>
      </w:r>
      <w:r w:rsidRPr="00564AAF">
        <w:rPr>
          <w:rFonts w:ascii="Inconsolata" w:hAnsi="Inconsolata"/>
        </w:rPr>
        <w:t>/Input</w:t>
      </w:r>
    </w:p>
    <w:p w14:paraId="23074E1B" w14:textId="6E5664BD" w:rsidR="00A9349C" w:rsidRPr="00B27E8D" w:rsidRDefault="007D7E4C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7D7E4C">
        <w:rPr>
          <w:rFonts w:ascii="Inconsolata" w:hAnsi="Inconsolata"/>
          <w:noProof/>
        </w:rPr>
        <w:drawing>
          <wp:inline distT="0" distB="0" distL="0" distR="0" wp14:anchorId="0363A24C" wp14:editId="063B3D36">
            <wp:extent cx="5943600" cy="744220"/>
            <wp:effectExtent l="0" t="0" r="0" b="0"/>
            <wp:docPr id="81288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87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3188" w14:textId="77777777" w:rsidR="00A9349C" w:rsidRPr="00B27E8D" w:rsidRDefault="00A9349C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Step 3: Compile the </w:t>
      </w:r>
      <w:r w:rsidRPr="00B428D6">
        <w:rPr>
          <w:rFonts w:ascii="Inconsolata" w:hAnsi="Inconsolata"/>
        </w:rPr>
        <w:t>WeatherData</w:t>
      </w:r>
      <w:r w:rsidRPr="00B27E8D">
        <w:rPr>
          <w:rFonts w:ascii="Inconsolata" w:hAnsi="Inconsolata"/>
        </w:rPr>
        <w:t xml:space="preserve">.java file </w:t>
      </w:r>
    </w:p>
    <w:p w14:paraId="08152971" w14:textId="77777777" w:rsidR="00A9349C" w:rsidRPr="00B27E8D" w:rsidRDefault="00A9349C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javac -classpath $HADOOP_CLASSPATH -d &lt;</w:t>
      </w:r>
      <w:r>
        <w:rPr>
          <w:rFonts w:ascii="Inconsolata" w:hAnsi="Inconsolata"/>
        </w:rPr>
        <w:t>c</w:t>
      </w:r>
      <w:r w:rsidRPr="00B27E8D">
        <w:rPr>
          <w:rFonts w:ascii="Inconsolata" w:hAnsi="Inconsolata"/>
        </w:rPr>
        <w:t>lasses</w:t>
      </w:r>
      <w:r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>folder</w:t>
      </w:r>
      <w:r>
        <w:rPr>
          <w:rFonts w:ascii="Inconsolata" w:hAnsi="Inconsolata"/>
        </w:rPr>
        <w:t>’s path</w:t>
      </w:r>
      <w:r w:rsidRPr="00B27E8D">
        <w:rPr>
          <w:rFonts w:ascii="Inconsolata" w:hAnsi="Inconsolata"/>
        </w:rPr>
        <w:t>&gt; &lt;</w:t>
      </w:r>
      <w:r>
        <w:rPr>
          <w:rFonts w:ascii="Inconsolata" w:hAnsi="Inconsolata"/>
        </w:rPr>
        <w:t>source’s path</w:t>
      </w:r>
      <w:r w:rsidRPr="00B27E8D">
        <w:rPr>
          <w:rFonts w:ascii="Inconsolata" w:hAnsi="Inconsolata"/>
        </w:rPr>
        <w:t>&gt;</w:t>
      </w:r>
    </w:p>
    <w:p w14:paraId="2EE39145" w14:textId="1596B9E9" w:rsidR="00A9349C" w:rsidRPr="00B27E8D" w:rsidRDefault="007D7E4C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7D7E4C">
        <w:rPr>
          <w:rFonts w:ascii="Inconsolata" w:hAnsi="Inconsolata"/>
          <w:noProof/>
        </w:rPr>
        <w:drawing>
          <wp:inline distT="0" distB="0" distL="0" distR="0" wp14:anchorId="5266EA46" wp14:editId="6B18EECB">
            <wp:extent cx="5943600" cy="295910"/>
            <wp:effectExtent l="0" t="0" r="0" b="0"/>
            <wp:docPr id="22901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150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6E6" w14:textId="77777777" w:rsidR="00A9349C" w:rsidRDefault="00A9349C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Step</w:t>
      </w:r>
      <w:r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 xml:space="preserve">4: Put the output files in </w:t>
      </w:r>
      <w:r>
        <w:rPr>
          <w:rFonts w:ascii="Inconsolata" w:hAnsi="Inconsolata"/>
        </w:rPr>
        <w:t>a</w:t>
      </w:r>
      <w:r w:rsidRPr="00B27E8D">
        <w:rPr>
          <w:rFonts w:ascii="Inconsolata" w:hAnsi="Inconsolata"/>
        </w:rPr>
        <w:t xml:space="preserve"> jar file. </w:t>
      </w:r>
    </w:p>
    <w:p w14:paraId="620366A8" w14:textId="77777777" w:rsidR="00A9349C" w:rsidRPr="007D1D19" w:rsidRDefault="00A9349C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7D1D19">
        <w:rPr>
          <w:rFonts w:ascii="Inconsolata" w:hAnsi="Inconsolata"/>
        </w:rPr>
        <w:t xml:space="preserve">jar -cvf </w:t>
      </w:r>
      <w:r>
        <w:rPr>
          <w:rFonts w:ascii="Inconsolata" w:hAnsi="Inconsolata"/>
        </w:rPr>
        <w:t>&lt;.jar file’s path&gt;</w:t>
      </w:r>
      <w:r w:rsidRPr="007D1D19">
        <w:rPr>
          <w:rFonts w:ascii="Inconsolata" w:hAnsi="Inconsolata"/>
        </w:rPr>
        <w:t xml:space="preserve"> -C </w:t>
      </w:r>
      <w:r w:rsidRPr="00B27E8D">
        <w:rPr>
          <w:rFonts w:ascii="Inconsolata" w:hAnsi="Inconsolata"/>
        </w:rPr>
        <w:t>&lt;</w:t>
      </w:r>
      <w:r>
        <w:rPr>
          <w:rFonts w:ascii="Inconsolata" w:hAnsi="Inconsolata"/>
        </w:rPr>
        <w:t>c</w:t>
      </w:r>
      <w:r w:rsidRPr="00B27E8D">
        <w:rPr>
          <w:rFonts w:ascii="Inconsolata" w:hAnsi="Inconsolata"/>
        </w:rPr>
        <w:t>lasses</w:t>
      </w:r>
      <w:r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>folder</w:t>
      </w:r>
      <w:r>
        <w:rPr>
          <w:rFonts w:ascii="Inconsolata" w:hAnsi="Inconsolata"/>
        </w:rPr>
        <w:t>’s path</w:t>
      </w:r>
      <w:r w:rsidRPr="00B27E8D">
        <w:rPr>
          <w:rFonts w:ascii="Inconsolata" w:hAnsi="Inconsolata"/>
        </w:rPr>
        <w:t>&gt;</w:t>
      </w:r>
      <w:r>
        <w:rPr>
          <w:rFonts w:ascii="Inconsolata" w:hAnsi="Inconsolata"/>
        </w:rPr>
        <w:t xml:space="preserve"> .</w:t>
      </w:r>
    </w:p>
    <w:p w14:paraId="378613AC" w14:textId="02EEC1DB" w:rsidR="00A9349C" w:rsidRPr="00B27E8D" w:rsidRDefault="007D7E4C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7D7E4C">
        <w:rPr>
          <w:rFonts w:ascii="Inconsolata" w:hAnsi="Inconsolata"/>
          <w:noProof/>
        </w:rPr>
        <w:drawing>
          <wp:inline distT="0" distB="0" distL="0" distR="0" wp14:anchorId="1C8F93BA" wp14:editId="25D98401">
            <wp:extent cx="5943600" cy="882015"/>
            <wp:effectExtent l="0" t="0" r="0" b="0"/>
            <wp:docPr id="1068589088" name="Picture 1" descr="A computer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89088" name="Picture 1" descr="A computer screen with numbers and symbol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82C1" w14:textId="77777777" w:rsidR="00A9349C" w:rsidRPr="00B27E8D" w:rsidRDefault="00A9349C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Step 5: </w:t>
      </w:r>
      <w:r>
        <w:rPr>
          <w:rFonts w:ascii="Inconsolata" w:hAnsi="Inconsolata"/>
        </w:rPr>
        <w:t>Run</w:t>
      </w:r>
      <w:r w:rsidRPr="00B27E8D">
        <w:rPr>
          <w:rFonts w:ascii="Inconsolata" w:hAnsi="Inconsolata"/>
        </w:rPr>
        <w:t xml:space="preserve"> the jar file on Hadoop.</w:t>
      </w:r>
    </w:p>
    <w:p w14:paraId="747DF4B6" w14:textId="2A314E8A" w:rsidR="00A9349C" w:rsidRPr="007D1D19" w:rsidRDefault="00A9349C" w:rsidP="00A9349C">
      <w:pPr>
        <w:spacing w:line="276" w:lineRule="auto"/>
        <w:ind w:firstLine="0"/>
        <w:rPr>
          <w:rFonts w:ascii="Inconsolata" w:hAnsi="Inconsolata"/>
          <w:sz w:val="22"/>
          <w:szCs w:val="22"/>
        </w:rPr>
      </w:pPr>
      <w:r w:rsidRPr="007D1D19">
        <w:rPr>
          <w:rFonts w:ascii="Inconsolata" w:hAnsi="Inconsolata"/>
          <w:sz w:val="22"/>
          <w:szCs w:val="22"/>
        </w:rPr>
        <w:t xml:space="preserve">hadoop jar </w:t>
      </w:r>
      <w:r>
        <w:rPr>
          <w:rFonts w:ascii="Inconsolata" w:hAnsi="Inconsolata"/>
        </w:rPr>
        <w:t>&lt;.jar file’s path&gt;</w:t>
      </w:r>
      <w:r w:rsidRPr="007D1D19">
        <w:rPr>
          <w:rFonts w:ascii="Inconsolata" w:hAnsi="Inconsolata"/>
        </w:rPr>
        <w:t xml:space="preserve"> </w:t>
      </w:r>
      <w:r w:rsidR="00E8203E" w:rsidRPr="00E8203E">
        <w:rPr>
          <w:rFonts w:ascii="Inconsolata" w:hAnsi="Inconsolata"/>
        </w:rPr>
        <w:t>Word</w:t>
      </w:r>
      <w:r w:rsidR="007D7E4C">
        <w:rPr>
          <w:rFonts w:ascii="Inconsolata" w:hAnsi="Inconsolata"/>
        </w:rPr>
        <w:t>C</w:t>
      </w:r>
      <w:r w:rsidR="00E8203E" w:rsidRPr="00E8203E">
        <w:rPr>
          <w:rFonts w:ascii="Inconsolata" w:hAnsi="Inconsolata"/>
        </w:rPr>
        <w:t>ount</w:t>
      </w:r>
      <w:r w:rsidRPr="007D1D19">
        <w:rPr>
          <w:rFonts w:ascii="Inconsolata" w:hAnsi="Inconsolata"/>
          <w:sz w:val="22"/>
          <w:szCs w:val="22"/>
        </w:rPr>
        <w:t xml:space="preserve"> </w:t>
      </w:r>
      <w:r w:rsidRPr="00564AAF">
        <w:rPr>
          <w:rFonts w:ascii="Inconsolata" w:hAnsi="Inconsolata"/>
        </w:rPr>
        <w:t>/</w:t>
      </w:r>
      <w:r w:rsidR="00E8203E" w:rsidRPr="00E8203E">
        <w:rPr>
          <w:rFonts w:ascii="Inconsolata" w:hAnsi="Inconsolata"/>
        </w:rPr>
        <w:t>Word</w:t>
      </w:r>
      <w:r w:rsidR="007D7E4C">
        <w:rPr>
          <w:rFonts w:ascii="Inconsolata" w:hAnsi="Inconsolata"/>
        </w:rPr>
        <w:t>C</w:t>
      </w:r>
      <w:r w:rsidR="00E8203E" w:rsidRPr="00E8203E">
        <w:rPr>
          <w:rFonts w:ascii="Inconsolata" w:hAnsi="Inconsolata"/>
        </w:rPr>
        <w:t>ount</w:t>
      </w:r>
      <w:r w:rsidRPr="00564AAF">
        <w:rPr>
          <w:rFonts w:ascii="Inconsolata" w:hAnsi="Inconsolata"/>
        </w:rPr>
        <w:t>/Input</w:t>
      </w:r>
      <w:r w:rsidRPr="007D1D19">
        <w:rPr>
          <w:rFonts w:ascii="Inconsolata" w:hAnsi="Inconsolata"/>
          <w:sz w:val="22"/>
          <w:szCs w:val="22"/>
        </w:rPr>
        <w:t xml:space="preserve"> </w:t>
      </w:r>
      <w:r w:rsidRPr="00564AAF">
        <w:rPr>
          <w:rFonts w:ascii="Inconsolata" w:hAnsi="Inconsolata"/>
        </w:rPr>
        <w:t>/</w:t>
      </w:r>
      <w:r w:rsidR="00E8203E" w:rsidRPr="00E8203E">
        <w:rPr>
          <w:rFonts w:ascii="Inconsolata" w:hAnsi="Inconsolata"/>
        </w:rPr>
        <w:t>Word</w:t>
      </w:r>
      <w:r w:rsidR="007D7E4C">
        <w:rPr>
          <w:rFonts w:ascii="Inconsolata" w:hAnsi="Inconsolata"/>
        </w:rPr>
        <w:t>C</w:t>
      </w:r>
      <w:r w:rsidR="00E8203E" w:rsidRPr="00E8203E">
        <w:rPr>
          <w:rFonts w:ascii="Inconsolata" w:hAnsi="Inconsolata"/>
        </w:rPr>
        <w:t>ount</w:t>
      </w:r>
      <w:r w:rsidRPr="00564AAF">
        <w:rPr>
          <w:rFonts w:ascii="Inconsolata" w:hAnsi="Inconsolata"/>
        </w:rPr>
        <w:t>/</w:t>
      </w:r>
      <w:r>
        <w:rPr>
          <w:rFonts w:ascii="Inconsolata" w:hAnsi="Inconsolata"/>
        </w:rPr>
        <w:t>Out</w:t>
      </w:r>
      <w:r w:rsidRPr="00564AAF">
        <w:rPr>
          <w:rFonts w:ascii="Inconsolata" w:hAnsi="Inconsolata"/>
        </w:rPr>
        <w:t>put</w:t>
      </w:r>
    </w:p>
    <w:p w14:paraId="1F21D8B7" w14:textId="4EDCAD5F" w:rsidR="00A9349C" w:rsidRDefault="00097B2D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097B2D">
        <w:rPr>
          <w:rFonts w:ascii="Inconsolata" w:hAnsi="Inconsolata"/>
          <w:noProof/>
        </w:rPr>
        <w:drawing>
          <wp:inline distT="0" distB="0" distL="0" distR="0" wp14:anchorId="02F4017D" wp14:editId="753EDF1D">
            <wp:extent cx="5943600" cy="302895"/>
            <wp:effectExtent l="0" t="0" r="0" b="0"/>
            <wp:docPr id="91607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73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3368" w14:textId="601FB4F4" w:rsidR="00097B2D" w:rsidRPr="00B27E8D" w:rsidRDefault="00097B2D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097B2D">
        <w:rPr>
          <w:rFonts w:ascii="Inconsolata" w:hAnsi="Inconsolata"/>
          <w:noProof/>
        </w:rPr>
        <w:drawing>
          <wp:inline distT="0" distB="0" distL="0" distR="0" wp14:anchorId="3B6DEF4D" wp14:editId="385A00AB">
            <wp:extent cx="5943600" cy="729615"/>
            <wp:effectExtent l="0" t="0" r="0" b="0"/>
            <wp:docPr id="116307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72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9BDA" w14:textId="77777777" w:rsidR="00A9349C" w:rsidRPr="00B27E8D" w:rsidRDefault="00A9349C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Step 6: Result</w:t>
      </w:r>
    </w:p>
    <w:p w14:paraId="03FEDCF4" w14:textId="301B315A" w:rsidR="00A9349C" w:rsidRPr="00B27E8D" w:rsidRDefault="00A9349C" w:rsidP="00A9349C">
      <w:pPr>
        <w:spacing w:line="276" w:lineRule="auto"/>
        <w:ind w:firstLine="0"/>
        <w:jc w:val="both"/>
        <w:rPr>
          <w:rFonts w:ascii="Inconsolata" w:hAnsi="Inconsolata"/>
        </w:rPr>
      </w:pPr>
      <w:r>
        <w:rPr>
          <w:rFonts w:ascii="Inconsolata" w:hAnsi="Inconsolata"/>
        </w:rPr>
        <w:t>h</w:t>
      </w:r>
      <w:r w:rsidRPr="00B27E8D">
        <w:rPr>
          <w:rFonts w:ascii="Inconsolata" w:hAnsi="Inconsolata"/>
        </w:rPr>
        <w:t xml:space="preserve">adoop dfs -cat </w:t>
      </w:r>
      <w:r w:rsidRPr="00564AAF">
        <w:rPr>
          <w:rFonts w:ascii="Inconsolata" w:hAnsi="Inconsolata"/>
        </w:rPr>
        <w:t>/</w:t>
      </w:r>
      <w:r w:rsidR="00E8203E" w:rsidRPr="00E8203E">
        <w:rPr>
          <w:rFonts w:ascii="Inconsolata" w:hAnsi="Inconsolata"/>
        </w:rPr>
        <w:t>Word</w:t>
      </w:r>
      <w:r w:rsidR="004351EF">
        <w:rPr>
          <w:rFonts w:ascii="Inconsolata" w:hAnsi="Inconsolata"/>
        </w:rPr>
        <w:t>C</w:t>
      </w:r>
      <w:r w:rsidR="00E8203E" w:rsidRPr="00E8203E">
        <w:rPr>
          <w:rFonts w:ascii="Inconsolata" w:hAnsi="Inconsolata"/>
        </w:rPr>
        <w:t>ount</w:t>
      </w:r>
      <w:r w:rsidRPr="00564AAF">
        <w:rPr>
          <w:rFonts w:ascii="Inconsolata" w:hAnsi="Inconsolata"/>
        </w:rPr>
        <w:t>/</w:t>
      </w:r>
      <w:r>
        <w:rPr>
          <w:rFonts w:ascii="Inconsolata" w:hAnsi="Inconsolata"/>
        </w:rPr>
        <w:t>Out</w:t>
      </w:r>
      <w:r w:rsidRPr="00564AAF">
        <w:rPr>
          <w:rFonts w:ascii="Inconsolata" w:hAnsi="Inconsolata"/>
        </w:rPr>
        <w:t>put</w:t>
      </w:r>
      <w:r>
        <w:rPr>
          <w:rFonts w:ascii="Inconsolata" w:hAnsi="Inconsolata"/>
        </w:rPr>
        <w:t>/*</w:t>
      </w:r>
    </w:p>
    <w:p w14:paraId="5C9CCB8A" w14:textId="4E08CA48" w:rsidR="00A9349C" w:rsidRPr="00A9349C" w:rsidRDefault="00097B2D" w:rsidP="00A9349C">
      <w:pPr>
        <w:spacing w:line="276" w:lineRule="auto"/>
        <w:ind w:firstLine="0"/>
        <w:jc w:val="both"/>
        <w:rPr>
          <w:rFonts w:ascii="Inconsolata" w:hAnsi="Inconsolata"/>
        </w:rPr>
      </w:pPr>
      <w:r w:rsidRPr="00097B2D">
        <w:rPr>
          <w:rFonts w:ascii="Inconsolata" w:hAnsi="Inconsolata"/>
          <w:noProof/>
        </w:rPr>
        <w:lastRenderedPageBreak/>
        <w:drawing>
          <wp:inline distT="0" distB="0" distL="0" distR="0" wp14:anchorId="424504B9" wp14:editId="36C97FAF">
            <wp:extent cx="5943600" cy="5642610"/>
            <wp:effectExtent l="0" t="0" r="0" b="0"/>
            <wp:docPr id="13084474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4748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EBE9" w14:textId="6FA211B7" w:rsidR="00AE3C1F" w:rsidRDefault="000C733E" w:rsidP="00A71878">
      <w:pPr>
        <w:pStyle w:val="Heading1"/>
        <w:jc w:val="both"/>
        <w:rPr>
          <w:rFonts w:ascii="Inconsolata" w:hAnsi="Inconsolata"/>
          <w:sz w:val="32"/>
          <w:szCs w:val="32"/>
        </w:rPr>
      </w:pPr>
      <w:bookmarkStart w:id="2" w:name="_Toc140578956"/>
      <w:r w:rsidRPr="00E629F0">
        <w:rPr>
          <w:rFonts w:ascii="Inconsolata" w:hAnsi="Inconsolata"/>
          <w:sz w:val="32"/>
          <w:szCs w:val="32"/>
        </w:rPr>
        <w:t xml:space="preserve">2 </w:t>
      </w:r>
      <w:r w:rsidR="00BA0C21" w:rsidRPr="00BA0C21">
        <w:rPr>
          <w:rFonts w:ascii="Inconsolata" w:hAnsi="Inconsolata"/>
          <w:sz w:val="32"/>
          <w:szCs w:val="32"/>
        </w:rPr>
        <w:t>WordSizeWordCount Program</w:t>
      </w:r>
      <w:bookmarkEnd w:id="2"/>
    </w:p>
    <w:p w14:paraId="361C567E" w14:textId="186C59C4" w:rsidR="00390E2D" w:rsidRDefault="00390E2D" w:rsidP="00390E2D">
      <w:pPr>
        <w:spacing w:line="240" w:lineRule="auto"/>
        <w:ind w:firstLine="0"/>
        <w:rPr>
          <w:rFonts w:ascii="Inconsolata" w:hAnsi="Inconsolata"/>
          <w:color w:val="000000"/>
        </w:rPr>
      </w:pPr>
      <w:r w:rsidRPr="00390E2D">
        <w:rPr>
          <w:rFonts w:ascii="Inconsolata" w:hAnsi="Inconsolata"/>
          <w:b/>
          <w:bCs/>
          <w:color w:val="000000"/>
        </w:rPr>
        <w:t>Note</w:t>
      </w:r>
      <w:r w:rsidRPr="00390E2D">
        <w:rPr>
          <w:rFonts w:ascii="Inconsolata" w:hAnsi="Inconsolata"/>
          <w:color w:val="000000"/>
        </w:rPr>
        <w:t xml:space="preserve">: the source code is </w:t>
      </w:r>
      <w:r>
        <w:rPr>
          <w:rFonts w:ascii="Inconsolata" w:hAnsi="Inconsolata"/>
          <w:color w:val="000000"/>
        </w:rPr>
        <w:t>based on</w:t>
      </w:r>
      <w:r w:rsidRPr="00390E2D">
        <w:rPr>
          <w:rFonts w:ascii="Inconsolata" w:hAnsi="Inconsolata"/>
          <w:color w:val="000000"/>
        </w:rPr>
        <w:t xml:space="preserve"> the provided requirements file and </w:t>
      </w:r>
      <w:hyperlink r:id="rId15" w:history="1">
        <w:r w:rsidRPr="00390E2D">
          <w:rPr>
            <w:rStyle w:val="Hyperlink"/>
            <w:rFonts w:ascii="Inconsolata" w:hAnsi="Inconsolata"/>
            <w:color w:val="1155CC"/>
          </w:rPr>
          <w:t>link</w:t>
        </w:r>
      </w:hyperlink>
      <w:r w:rsidRPr="00390E2D">
        <w:rPr>
          <w:rFonts w:ascii="Inconsolata" w:hAnsi="Inconsolata"/>
          <w:color w:val="000000"/>
        </w:rPr>
        <w:t>.</w:t>
      </w:r>
    </w:p>
    <w:p w14:paraId="1879EC56" w14:textId="77777777" w:rsidR="00390E2D" w:rsidRPr="00390E2D" w:rsidRDefault="00390E2D" w:rsidP="00390E2D">
      <w:pPr>
        <w:spacing w:line="240" w:lineRule="auto"/>
        <w:ind w:firstLine="0"/>
        <w:rPr>
          <w:rFonts w:ascii="Inconsolata" w:hAnsi="Inconsolata"/>
        </w:rPr>
      </w:pPr>
    </w:p>
    <w:p w14:paraId="19DCCB04" w14:textId="77777777" w:rsidR="00D71112" w:rsidRPr="00D71112" w:rsidRDefault="00D71112" w:rsidP="00D71112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Step 1: Type the following command to export the hadoop classpath into bash.</w:t>
      </w:r>
    </w:p>
    <w:p w14:paraId="466507BC" w14:textId="77777777" w:rsidR="00D71112" w:rsidRPr="00D71112" w:rsidRDefault="00D71112" w:rsidP="00D71112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export HADOOP_CLASSPATH=$(hadoop classpath)</w:t>
      </w:r>
    </w:p>
    <w:p w14:paraId="2CE68260" w14:textId="77777777" w:rsidR="00D71112" w:rsidRPr="00D71112" w:rsidRDefault="00D71112" w:rsidP="00D71112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echo $HADOOP_CLASSPATH</w:t>
      </w:r>
    </w:p>
    <w:p w14:paraId="222476DE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</w:p>
    <w:p w14:paraId="6BF0DBE4" w14:textId="77777777" w:rsidR="00D71112" w:rsidRPr="00D71112" w:rsidRDefault="00D71112" w:rsidP="00D71112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Step 2: Create directories on hdfs and put the input data file to hdfs.</w:t>
      </w:r>
    </w:p>
    <w:p w14:paraId="1230B158" w14:textId="77777777" w:rsidR="00D71112" w:rsidRPr="00D71112" w:rsidRDefault="00D71112" w:rsidP="00D71112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lastRenderedPageBreak/>
        <w:t>hadoop fs -mkdir /WordSizeWordCount</w:t>
      </w:r>
    </w:p>
    <w:p w14:paraId="711025A7" w14:textId="77777777" w:rsidR="00D71112" w:rsidRPr="00D71112" w:rsidRDefault="00D71112" w:rsidP="00D71112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hadoop fs -mkdir /WordSizeWordCount/Input</w:t>
      </w:r>
    </w:p>
    <w:p w14:paraId="66C13046" w14:textId="5C361B51" w:rsidR="00D71112" w:rsidRPr="00D71112" w:rsidRDefault="00D71112" w:rsidP="00D667A9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hadoop fs -put &lt;input file’s path&gt; /WordSizeWordCount/Input</w:t>
      </w:r>
    </w:p>
    <w:p w14:paraId="1C65E05F" w14:textId="77777777" w:rsidR="00D71112" w:rsidRPr="00D71112" w:rsidRDefault="00D71112" w:rsidP="00D71112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drawing>
          <wp:inline distT="0" distB="0" distL="0" distR="0" wp14:anchorId="0AC22C99" wp14:editId="5635B256">
            <wp:extent cx="5949315" cy="914400"/>
            <wp:effectExtent l="0" t="0" r="0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686B" w14:textId="77777777" w:rsidR="00D71112" w:rsidRPr="00D71112" w:rsidRDefault="00D71112" w:rsidP="00D71112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Step 3: Compile the WordSizeWordCount.java file </w:t>
      </w:r>
    </w:p>
    <w:p w14:paraId="197B846D" w14:textId="77777777" w:rsidR="00D71112" w:rsidRPr="00D71112" w:rsidRDefault="00D71112" w:rsidP="00D71112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javac -classpath $HADOOP_CLASSPATH -d &lt;classes folder’s path&gt; &lt;source’s path&gt;</w:t>
      </w:r>
    </w:p>
    <w:p w14:paraId="723295A4" w14:textId="29F43971" w:rsidR="00D71112" w:rsidRPr="00D71112" w:rsidRDefault="00D71112" w:rsidP="00D71112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drawing>
          <wp:inline distT="0" distB="0" distL="0" distR="0" wp14:anchorId="65077564" wp14:editId="6A2F6999">
            <wp:extent cx="5949315" cy="712470"/>
            <wp:effectExtent l="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3A98B" w14:textId="77777777" w:rsidR="00D71112" w:rsidRPr="00D71112" w:rsidRDefault="00D71112" w:rsidP="00D71112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Step 4: Put the output files in a jar file. </w:t>
      </w:r>
    </w:p>
    <w:p w14:paraId="36AC01CE" w14:textId="77777777" w:rsidR="00D71112" w:rsidRPr="00D71112" w:rsidRDefault="00D71112" w:rsidP="00D71112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jar -cvf &lt;.jar file’s path&gt; -C &lt;classes folder’s path&gt; .</w:t>
      </w:r>
    </w:p>
    <w:p w14:paraId="7FCDFA2C" w14:textId="77777777" w:rsidR="00D71112" w:rsidRPr="00D71112" w:rsidRDefault="00D71112" w:rsidP="00D71112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drawing>
          <wp:inline distT="0" distB="0" distL="0" distR="0" wp14:anchorId="37F2FE7B" wp14:editId="00197DBE">
            <wp:extent cx="5949315" cy="1520190"/>
            <wp:effectExtent l="0" t="0" r="0" b="381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6EFC" w14:textId="77777777" w:rsidR="00D71112" w:rsidRPr="00D71112" w:rsidRDefault="00D71112" w:rsidP="00D71112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Step 5: Run the jar file on Hadoop.</w:t>
      </w:r>
    </w:p>
    <w:p w14:paraId="1555B570" w14:textId="194C7520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hadoop jar &lt;.jar file’s path&gt; WordSizeWordCount /WordSizeWordCount/Input /WordSizeWordCount/Output</w:t>
      </w:r>
    </w:p>
    <w:p w14:paraId="685977B4" w14:textId="253614A2" w:rsidR="00D71112" w:rsidRPr="00D71112" w:rsidRDefault="00D71112" w:rsidP="00D71112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drawing>
          <wp:inline distT="0" distB="0" distL="0" distR="0" wp14:anchorId="6CF99951" wp14:editId="3E7BBA94">
            <wp:extent cx="5949315" cy="112839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14D3" w14:textId="77777777" w:rsidR="00D71112" w:rsidRPr="00D71112" w:rsidRDefault="00D71112" w:rsidP="00D71112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Step 6: Result</w:t>
      </w:r>
    </w:p>
    <w:p w14:paraId="26F5B3BA" w14:textId="77777777" w:rsidR="00D71112" w:rsidRPr="00D71112" w:rsidRDefault="00D71112" w:rsidP="00D71112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hadoop dfs -cat /WordSizeWordCount/Output/*</w:t>
      </w:r>
    </w:p>
    <w:p w14:paraId="444D3D6A" w14:textId="28998B0F" w:rsidR="00D71112" w:rsidRPr="00D71112" w:rsidRDefault="00D71112" w:rsidP="00D71112">
      <w:pPr>
        <w:spacing w:line="240" w:lineRule="auto"/>
        <w:ind w:left="720" w:firstLine="0"/>
        <w:jc w:val="both"/>
        <w:rPr>
          <w:rFonts w:ascii="Times New Roman" w:eastAsia="Times New Roman" w:hAnsi="Times New Roman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lastRenderedPageBreak/>
        <w:drawing>
          <wp:inline distT="0" distB="0" distL="0" distR="0" wp14:anchorId="2BB19483" wp14:editId="569B29C6">
            <wp:extent cx="4619625" cy="7350760"/>
            <wp:effectExtent l="0" t="0" r="9525" b="254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735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9101" w14:textId="3CD24EBD" w:rsidR="00AE3C1F" w:rsidRDefault="000C733E" w:rsidP="00A71878">
      <w:pPr>
        <w:pStyle w:val="Heading1"/>
        <w:jc w:val="both"/>
        <w:rPr>
          <w:rFonts w:ascii="Inconsolata" w:hAnsi="Inconsolata"/>
          <w:sz w:val="32"/>
          <w:szCs w:val="32"/>
        </w:rPr>
      </w:pPr>
      <w:bookmarkStart w:id="3" w:name="_Toc140578957"/>
      <w:r w:rsidRPr="00E629F0">
        <w:rPr>
          <w:rFonts w:ascii="Inconsolata" w:hAnsi="Inconsolata"/>
          <w:sz w:val="32"/>
          <w:szCs w:val="32"/>
        </w:rPr>
        <w:lastRenderedPageBreak/>
        <w:t xml:space="preserve">3 </w:t>
      </w:r>
      <w:bookmarkStart w:id="4" w:name="_Hlk140503542"/>
      <w:r w:rsidR="00BA0C21" w:rsidRPr="00BA0C21">
        <w:rPr>
          <w:rFonts w:ascii="Inconsolata" w:hAnsi="Inconsolata"/>
          <w:sz w:val="32"/>
          <w:szCs w:val="32"/>
        </w:rPr>
        <w:t>WeatherData</w:t>
      </w:r>
      <w:bookmarkEnd w:id="4"/>
      <w:r w:rsidR="00BA0C21" w:rsidRPr="00BA0C21">
        <w:rPr>
          <w:rFonts w:ascii="Inconsolata" w:hAnsi="Inconsolata"/>
          <w:sz w:val="32"/>
          <w:szCs w:val="32"/>
        </w:rPr>
        <w:t xml:space="preserve"> Program</w:t>
      </w:r>
      <w:bookmarkEnd w:id="3"/>
    </w:p>
    <w:p w14:paraId="699E8649" w14:textId="67C33906" w:rsidR="00CD165D" w:rsidRPr="00CD165D" w:rsidRDefault="00CD165D" w:rsidP="00CD165D">
      <w:pPr>
        <w:ind w:firstLine="0"/>
      </w:pPr>
      <w:r>
        <w:rPr>
          <w:b/>
          <w:bCs/>
        </w:rPr>
        <w:t>Note:</w:t>
      </w:r>
      <w:r>
        <w:t xml:space="preserve"> the </w:t>
      </w:r>
      <w:r>
        <w:rPr>
          <w:rFonts w:ascii="Inconsolata" w:hAnsi="Inconsolata"/>
        </w:rPr>
        <w:t>source code is referenced from the provided requirements file.</w:t>
      </w:r>
    </w:p>
    <w:p w14:paraId="17F9E8DF" w14:textId="3E547C91" w:rsidR="00B27E8D" w:rsidRDefault="00B27E8D" w:rsidP="00591A84">
      <w:pPr>
        <w:spacing w:line="276" w:lineRule="auto"/>
        <w:ind w:firstLine="0"/>
        <w:jc w:val="both"/>
        <w:rPr>
          <w:rFonts w:ascii="Inconsolata" w:hAnsi="Inconsolata"/>
        </w:rPr>
      </w:pPr>
      <w:bookmarkStart w:id="5" w:name="_Hlk140524954"/>
      <w:r w:rsidRPr="00B27E8D">
        <w:rPr>
          <w:rFonts w:ascii="Inconsolata" w:hAnsi="Inconsolata"/>
        </w:rPr>
        <w:t>Step 1: Type the following command to export the hadoop classpath into bash</w:t>
      </w:r>
      <w:r w:rsidR="00AC05CD">
        <w:rPr>
          <w:rFonts w:ascii="Inconsolata" w:hAnsi="Inconsolata"/>
        </w:rPr>
        <w:t>.</w:t>
      </w:r>
    </w:p>
    <w:p w14:paraId="04FBA806" w14:textId="00D94C1D" w:rsidR="00B27E8D" w:rsidRDefault="009133F5" w:rsidP="00591A84">
      <w:pPr>
        <w:spacing w:line="276" w:lineRule="auto"/>
        <w:ind w:firstLine="0"/>
        <w:jc w:val="both"/>
        <w:rPr>
          <w:rFonts w:ascii="Inconsolata" w:hAnsi="Inconsolata"/>
        </w:rPr>
      </w:pPr>
      <w:r w:rsidRPr="009133F5">
        <w:rPr>
          <w:rFonts w:ascii="Inconsolata" w:hAnsi="Inconsolata"/>
        </w:rPr>
        <w:t>export HADOOP_CLASSPATH=$(hadoop classpath)</w:t>
      </w:r>
    </w:p>
    <w:p w14:paraId="41A00535" w14:textId="4E26B758" w:rsidR="009133F5" w:rsidRDefault="009133F5" w:rsidP="00591A84">
      <w:pPr>
        <w:spacing w:line="276" w:lineRule="auto"/>
        <w:ind w:firstLine="0"/>
        <w:jc w:val="both"/>
        <w:rPr>
          <w:rFonts w:ascii="Inconsolata" w:hAnsi="Inconsolata"/>
        </w:rPr>
      </w:pPr>
      <w:r w:rsidRPr="009133F5">
        <w:rPr>
          <w:rFonts w:ascii="Inconsolata" w:hAnsi="Inconsolata"/>
        </w:rPr>
        <w:t>echo $HADOOP_CLASSPATH</w:t>
      </w:r>
    </w:p>
    <w:p w14:paraId="6B6D266D" w14:textId="77777777" w:rsidR="009133F5" w:rsidRPr="00B27E8D" w:rsidRDefault="009133F5" w:rsidP="00591A84">
      <w:pPr>
        <w:spacing w:line="276" w:lineRule="auto"/>
        <w:ind w:firstLine="0"/>
        <w:jc w:val="both"/>
        <w:rPr>
          <w:rFonts w:ascii="Inconsolata" w:hAnsi="Inconsolata"/>
        </w:rPr>
      </w:pPr>
    </w:p>
    <w:p w14:paraId="284B2791" w14:textId="48F78A05" w:rsidR="007D1D19" w:rsidRDefault="00B27E8D" w:rsidP="00591A84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Step 2: </w:t>
      </w:r>
      <w:r w:rsidR="00564AAF">
        <w:rPr>
          <w:rFonts w:ascii="Inconsolata" w:hAnsi="Inconsolata"/>
        </w:rPr>
        <w:t>Create directories on hdfs and p</w:t>
      </w:r>
      <w:r w:rsidRPr="00B27E8D">
        <w:rPr>
          <w:rFonts w:ascii="Inconsolata" w:hAnsi="Inconsolata"/>
        </w:rPr>
        <w:t xml:space="preserve">ut </w:t>
      </w:r>
      <w:r w:rsidR="00564AAF">
        <w:rPr>
          <w:rFonts w:ascii="Inconsolata" w:hAnsi="Inconsolata"/>
        </w:rPr>
        <w:t xml:space="preserve">the input data </w:t>
      </w:r>
      <w:r w:rsidRPr="00B27E8D">
        <w:rPr>
          <w:rFonts w:ascii="Inconsolata" w:hAnsi="Inconsolata"/>
        </w:rPr>
        <w:t>file to hdfs</w:t>
      </w:r>
      <w:r w:rsidR="00564AAF">
        <w:rPr>
          <w:rFonts w:ascii="Inconsolata" w:hAnsi="Inconsolata"/>
        </w:rPr>
        <w:t>.</w:t>
      </w:r>
    </w:p>
    <w:p w14:paraId="1D9D06E0" w14:textId="3D54605F" w:rsidR="00E94EFA" w:rsidRPr="00564AAF" w:rsidRDefault="00564AAF" w:rsidP="00564AAF">
      <w:pPr>
        <w:spacing w:line="276" w:lineRule="auto"/>
        <w:ind w:firstLine="0"/>
        <w:jc w:val="both"/>
        <w:rPr>
          <w:rFonts w:ascii="Inconsolata" w:hAnsi="Inconsolata"/>
        </w:rPr>
      </w:pPr>
      <w:r w:rsidRPr="00564AAF">
        <w:rPr>
          <w:rFonts w:ascii="Inconsolata" w:hAnsi="Inconsolata"/>
        </w:rPr>
        <w:t>hadoop fs -mkdir /WeatherData</w:t>
      </w:r>
    </w:p>
    <w:p w14:paraId="76F297B7" w14:textId="4EB7FD67" w:rsidR="00564AAF" w:rsidRDefault="00564AAF" w:rsidP="00564AAF">
      <w:pPr>
        <w:spacing w:line="276" w:lineRule="auto"/>
        <w:ind w:firstLine="0"/>
        <w:jc w:val="both"/>
        <w:rPr>
          <w:rFonts w:ascii="Inconsolata" w:hAnsi="Inconsolata"/>
        </w:rPr>
      </w:pPr>
      <w:r w:rsidRPr="00564AAF">
        <w:rPr>
          <w:rFonts w:ascii="Inconsolata" w:hAnsi="Inconsolata"/>
        </w:rPr>
        <w:t>hadoop fs -mkdir /WeatherData/Input</w:t>
      </w:r>
    </w:p>
    <w:p w14:paraId="2A34A473" w14:textId="7F7194EB" w:rsidR="009E7E92" w:rsidRPr="00B27E8D" w:rsidRDefault="00B27E8D" w:rsidP="00591A84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hadoop fs -put </w:t>
      </w:r>
      <w:r w:rsidR="00564AAF">
        <w:rPr>
          <w:rFonts w:ascii="Inconsolata" w:hAnsi="Inconsolata"/>
        </w:rPr>
        <w:t>&lt;input file’s</w:t>
      </w:r>
      <w:r w:rsidRPr="00B27E8D">
        <w:rPr>
          <w:rFonts w:ascii="Inconsolata" w:hAnsi="Inconsolata"/>
        </w:rPr>
        <w:t xml:space="preserve"> </w:t>
      </w:r>
      <w:r w:rsidR="00564AAF">
        <w:rPr>
          <w:rFonts w:ascii="Inconsolata" w:hAnsi="Inconsolata"/>
        </w:rPr>
        <w:t>p</w:t>
      </w:r>
      <w:r w:rsidRPr="00B27E8D">
        <w:rPr>
          <w:rFonts w:ascii="Inconsolata" w:hAnsi="Inconsolata"/>
        </w:rPr>
        <w:t>ath</w:t>
      </w:r>
      <w:r w:rsidR="00564AAF">
        <w:rPr>
          <w:rFonts w:ascii="Inconsolata" w:hAnsi="Inconsolata"/>
        </w:rPr>
        <w:t xml:space="preserve">&gt; </w:t>
      </w:r>
      <w:r w:rsidR="00564AAF" w:rsidRPr="00564AAF">
        <w:rPr>
          <w:rFonts w:ascii="Inconsolata" w:hAnsi="Inconsolata"/>
        </w:rPr>
        <w:t>/WeatherData/Input</w:t>
      </w:r>
    </w:p>
    <w:p w14:paraId="42855089" w14:textId="0B641E1F" w:rsidR="00B27E8D" w:rsidRPr="00B27E8D" w:rsidRDefault="00E94EFA" w:rsidP="00591A84">
      <w:pPr>
        <w:spacing w:line="276" w:lineRule="auto"/>
        <w:ind w:firstLine="0"/>
        <w:jc w:val="both"/>
        <w:rPr>
          <w:rFonts w:ascii="Inconsolata" w:hAnsi="Inconsolata"/>
        </w:rPr>
      </w:pPr>
      <w:r w:rsidRPr="00E94EFA">
        <w:rPr>
          <w:rFonts w:ascii="Inconsolata" w:hAnsi="Inconsolata"/>
          <w:noProof/>
        </w:rPr>
        <w:drawing>
          <wp:inline distT="0" distB="0" distL="0" distR="0" wp14:anchorId="1AE43573" wp14:editId="2221403F">
            <wp:extent cx="5943600" cy="750570"/>
            <wp:effectExtent l="0" t="0" r="0" b="0"/>
            <wp:docPr id="168520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093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640D" w14:textId="052E6183" w:rsidR="00B27E8D" w:rsidRPr="00B27E8D" w:rsidRDefault="00B27E8D" w:rsidP="00591A84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Step 3: Compile the </w:t>
      </w:r>
      <w:r w:rsidR="00B428D6" w:rsidRPr="00B428D6">
        <w:rPr>
          <w:rFonts w:ascii="Inconsolata" w:hAnsi="Inconsolata"/>
        </w:rPr>
        <w:t>WeatherData</w:t>
      </w:r>
      <w:r w:rsidRPr="00B27E8D">
        <w:rPr>
          <w:rFonts w:ascii="Inconsolata" w:hAnsi="Inconsolata"/>
        </w:rPr>
        <w:t xml:space="preserve">.java file </w:t>
      </w:r>
    </w:p>
    <w:p w14:paraId="11DFC328" w14:textId="704F9770" w:rsidR="00B27E8D" w:rsidRPr="00B27E8D" w:rsidRDefault="00B27E8D" w:rsidP="00591A84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javac -classpath $HADOOP_CLASSPATH -d &lt;</w:t>
      </w:r>
      <w:r w:rsidR="00564AAF">
        <w:rPr>
          <w:rFonts w:ascii="Inconsolata" w:hAnsi="Inconsolata"/>
        </w:rPr>
        <w:t>c</w:t>
      </w:r>
      <w:r w:rsidRPr="00B27E8D">
        <w:rPr>
          <w:rFonts w:ascii="Inconsolata" w:hAnsi="Inconsolata"/>
        </w:rPr>
        <w:t>lasses</w:t>
      </w:r>
      <w:r w:rsidR="00B428D6"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>folder</w:t>
      </w:r>
      <w:r w:rsidR="00B428D6">
        <w:rPr>
          <w:rFonts w:ascii="Inconsolata" w:hAnsi="Inconsolata"/>
        </w:rPr>
        <w:t>’s path</w:t>
      </w:r>
      <w:r w:rsidRPr="00B27E8D">
        <w:rPr>
          <w:rFonts w:ascii="Inconsolata" w:hAnsi="Inconsolata"/>
        </w:rPr>
        <w:t>&gt; &lt;</w:t>
      </w:r>
      <w:r w:rsidR="00B428D6">
        <w:rPr>
          <w:rFonts w:ascii="Inconsolata" w:hAnsi="Inconsolata"/>
        </w:rPr>
        <w:t>sou</w:t>
      </w:r>
      <w:r w:rsidR="00B745EE">
        <w:rPr>
          <w:rFonts w:ascii="Inconsolata" w:hAnsi="Inconsolata"/>
        </w:rPr>
        <w:t>r</w:t>
      </w:r>
      <w:r w:rsidR="00B428D6">
        <w:rPr>
          <w:rFonts w:ascii="Inconsolata" w:hAnsi="Inconsolata"/>
        </w:rPr>
        <w:t>ce’s path</w:t>
      </w:r>
      <w:r w:rsidRPr="00B27E8D">
        <w:rPr>
          <w:rFonts w:ascii="Inconsolata" w:hAnsi="Inconsolata"/>
        </w:rPr>
        <w:t>&gt;</w:t>
      </w:r>
    </w:p>
    <w:p w14:paraId="52BB9EF2" w14:textId="4EB6133F" w:rsidR="00B27E8D" w:rsidRPr="00B27E8D" w:rsidRDefault="00664E9B" w:rsidP="00591A84">
      <w:pPr>
        <w:spacing w:line="276" w:lineRule="auto"/>
        <w:ind w:firstLine="0"/>
        <w:jc w:val="both"/>
        <w:rPr>
          <w:rFonts w:ascii="Inconsolata" w:hAnsi="Inconsolata"/>
        </w:rPr>
      </w:pPr>
      <w:r w:rsidRPr="00664E9B">
        <w:rPr>
          <w:rFonts w:ascii="Inconsolata" w:hAnsi="Inconsolata"/>
          <w:noProof/>
        </w:rPr>
        <w:drawing>
          <wp:inline distT="0" distB="0" distL="0" distR="0" wp14:anchorId="3A0D30FA" wp14:editId="161353DD">
            <wp:extent cx="5943600" cy="313055"/>
            <wp:effectExtent l="0" t="0" r="0" b="0"/>
            <wp:docPr id="41435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593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A536" w14:textId="52DC1B22" w:rsidR="00B27E8D" w:rsidRDefault="00B27E8D" w:rsidP="00591A84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Step</w:t>
      </w:r>
      <w:r w:rsidR="00B428D6"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 xml:space="preserve">4: Put the output files in </w:t>
      </w:r>
      <w:r w:rsidR="00B428D6">
        <w:rPr>
          <w:rFonts w:ascii="Inconsolata" w:hAnsi="Inconsolata"/>
        </w:rPr>
        <w:t>a</w:t>
      </w:r>
      <w:r w:rsidRPr="00B27E8D">
        <w:rPr>
          <w:rFonts w:ascii="Inconsolata" w:hAnsi="Inconsolata"/>
        </w:rPr>
        <w:t xml:space="preserve"> jar file. </w:t>
      </w:r>
    </w:p>
    <w:p w14:paraId="22B1645D" w14:textId="3E6CEE9F" w:rsidR="00B27E8D" w:rsidRPr="007D1D19" w:rsidRDefault="00B27E8D" w:rsidP="00591A84">
      <w:pPr>
        <w:spacing w:line="276" w:lineRule="auto"/>
        <w:ind w:firstLine="0"/>
        <w:jc w:val="both"/>
        <w:rPr>
          <w:rFonts w:ascii="Inconsolata" w:hAnsi="Inconsolata"/>
        </w:rPr>
      </w:pPr>
      <w:r w:rsidRPr="007D1D19">
        <w:rPr>
          <w:rFonts w:ascii="Inconsolata" w:hAnsi="Inconsolata"/>
        </w:rPr>
        <w:t xml:space="preserve">jar -cvf </w:t>
      </w:r>
      <w:r w:rsidR="00217517">
        <w:rPr>
          <w:rFonts w:ascii="Inconsolata" w:hAnsi="Inconsolata"/>
        </w:rPr>
        <w:t>&lt;</w:t>
      </w:r>
      <w:r w:rsidR="00B745EE">
        <w:rPr>
          <w:rFonts w:ascii="Inconsolata" w:hAnsi="Inconsolata"/>
        </w:rPr>
        <w:t>.jar</w:t>
      </w:r>
      <w:r w:rsidR="00217517">
        <w:rPr>
          <w:rFonts w:ascii="Inconsolata" w:hAnsi="Inconsolata"/>
        </w:rPr>
        <w:t xml:space="preserve"> file’s path&gt;</w:t>
      </w:r>
      <w:r w:rsidRPr="007D1D19">
        <w:rPr>
          <w:rFonts w:ascii="Inconsolata" w:hAnsi="Inconsolata"/>
        </w:rPr>
        <w:t xml:space="preserve"> -C </w:t>
      </w:r>
      <w:r w:rsidR="00B745EE" w:rsidRPr="00B27E8D">
        <w:rPr>
          <w:rFonts w:ascii="Inconsolata" w:hAnsi="Inconsolata"/>
        </w:rPr>
        <w:t>&lt;</w:t>
      </w:r>
      <w:r w:rsidR="00B745EE">
        <w:rPr>
          <w:rFonts w:ascii="Inconsolata" w:hAnsi="Inconsolata"/>
        </w:rPr>
        <w:t>c</w:t>
      </w:r>
      <w:r w:rsidR="00B745EE" w:rsidRPr="00B27E8D">
        <w:rPr>
          <w:rFonts w:ascii="Inconsolata" w:hAnsi="Inconsolata"/>
        </w:rPr>
        <w:t>lasses</w:t>
      </w:r>
      <w:r w:rsidR="00B745EE">
        <w:rPr>
          <w:rFonts w:ascii="Inconsolata" w:hAnsi="Inconsolata"/>
        </w:rPr>
        <w:t xml:space="preserve"> </w:t>
      </w:r>
      <w:r w:rsidR="00B745EE" w:rsidRPr="00B27E8D">
        <w:rPr>
          <w:rFonts w:ascii="Inconsolata" w:hAnsi="Inconsolata"/>
        </w:rPr>
        <w:t>folder</w:t>
      </w:r>
      <w:r w:rsidR="00B745EE">
        <w:rPr>
          <w:rFonts w:ascii="Inconsolata" w:hAnsi="Inconsolata"/>
        </w:rPr>
        <w:t>’s path</w:t>
      </w:r>
      <w:r w:rsidR="00B745EE" w:rsidRPr="00B27E8D">
        <w:rPr>
          <w:rFonts w:ascii="Inconsolata" w:hAnsi="Inconsolata"/>
        </w:rPr>
        <w:t>&gt;</w:t>
      </w:r>
      <w:r w:rsidR="00E94EFA">
        <w:rPr>
          <w:rFonts w:ascii="Inconsolata" w:hAnsi="Inconsolata"/>
        </w:rPr>
        <w:t xml:space="preserve"> .</w:t>
      </w:r>
    </w:p>
    <w:p w14:paraId="0A640487" w14:textId="0D5694B3" w:rsidR="00B27E8D" w:rsidRPr="00B27E8D" w:rsidRDefault="008B134A" w:rsidP="00591A84">
      <w:pPr>
        <w:spacing w:line="276" w:lineRule="auto"/>
        <w:ind w:firstLine="0"/>
        <w:jc w:val="both"/>
        <w:rPr>
          <w:rFonts w:ascii="Inconsolata" w:hAnsi="Inconsolata"/>
        </w:rPr>
      </w:pPr>
      <w:r w:rsidRPr="008B134A">
        <w:rPr>
          <w:rFonts w:ascii="Inconsolata" w:hAnsi="Inconsolata"/>
          <w:noProof/>
        </w:rPr>
        <w:drawing>
          <wp:inline distT="0" distB="0" distL="0" distR="0" wp14:anchorId="4D9361E1" wp14:editId="75348423">
            <wp:extent cx="5943600" cy="898525"/>
            <wp:effectExtent l="0" t="0" r="0" b="0"/>
            <wp:docPr id="64911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140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7720" w14:textId="30D31C53" w:rsidR="00B27E8D" w:rsidRPr="00B27E8D" w:rsidRDefault="00B27E8D" w:rsidP="00591A84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Step 5: </w:t>
      </w:r>
      <w:r w:rsidR="00B745EE">
        <w:rPr>
          <w:rFonts w:ascii="Inconsolata" w:hAnsi="Inconsolata"/>
        </w:rPr>
        <w:t>Run</w:t>
      </w:r>
      <w:r w:rsidRPr="00B27E8D">
        <w:rPr>
          <w:rFonts w:ascii="Inconsolata" w:hAnsi="Inconsolata"/>
        </w:rPr>
        <w:t xml:space="preserve"> the jar file on Hadoop.</w:t>
      </w:r>
    </w:p>
    <w:p w14:paraId="57FCD66C" w14:textId="387C8E2F" w:rsidR="00B27E8D" w:rsidRPr="007D1D19" w:rsidRDefault="00B27E8D" w:rsidP="007D1D19">
      <w:pPr>
        <w:spacing w:line="276" w:lineRule="auto"/>
        <w:ind w:firstLine="0"/>
        <w:rPr>
          <w:rFonts w:ascii="Inconsolata" w:hAnsi="Inconsolata"/>
          <w:sz w:val="22"/>
          <w:szCs w:val="22"/>
        </w:rPr>
      </w:pPr>
      <w:r w:rsidRPr="007D1D19">
        <w:rPr>
          <w:rFonts w:ascii="Inconsolata" w:hAnsi="Inconsolata"/>
          <w:sz w:val="22"/>
          <w:szCs w:val="22"/>
        </w:rPr>
        <w:t xml:space="preserve">hadoop jar </w:t>
      </w:r>
      <w:r w:rsidR="002F4928">
        <w:rPr>
          <w:rFonts w:ascii="Inconsolata" w:hAnsi="Inconsolata"/>
        </w:rPr>
        <w:t>&lt;.jar file’s path&gt;</w:t>
      </w:r>
      <w:r w:rsidR="002F4928" w:rsidRPr="007D1D19">
        <w:rPr>
          <w:rFonts w:ascii="Inconsolata" w:hAnsi="Inconsolata"/>
        </w:rPr>
        <w:t xml:space="preserve"> </w:t>
      </w:r>
      <w:r w:rsidR="00B745EE" w:rsidRPr="00B745EE">
        <w:rPr>
          <w:rFonts w:ascii="Inconsolata" w:hAnsi="Inconsolata"/>
        </w:rPr>
        <w:t>WeatherData</w:t>
      </w:r>
      <w:r w:rsidRPr="007D1D19">
        <w:rPr>
          <w:rFonts w:ascii="Inconsolata" w:hAnsi="Inconsolata"/>
          <w:sz w:val="22"/>
          <w:szCs w:val="22"/>
        </w:rPr>
        <w:t xml:space="preserve"> </w:t>
      </w:r>
      <w:r w:rsidR="00B745EE" w:rsidRPr="00564AAF">
        <w:rPr>
          <w:rFonts w:ascii="Inconsolata" w:hAnsi="Inconsolata"/>
        </w:rPr>
        <w:t>/WeatherData/Input</w:t>
      </w:r>
      <w:r w:rsidR="007D1D19" w:rsidRPr="007D1D19">
        <w:rPr>
          <w:rFonts w:ascii="Inconsolata" w:hAnsi="Inconsolata"/>
          <w:sz w:val="22"/>
          <w:szCs w:val="22"/>
        </w:rPr>
        <w:t xml:space="preserve"> </w:t>
      </w:r>
      <w:r w:rsidR="00B745EE" w:rsidRPr="00564AAF">
        <w:rPr>
          <w:rFonts w:ascii="Inconsolata" w:hAnsi="Inconsolata"/>
        </w:rPr>
        <w:t>/WeatherData/</w:t>
      </w:r>
      <w:r w:rsidR="00B745EE">
        <w:rPr>
          <w:rFonts w:ascii="Inconsolata" w:hAnsi="Inconsolata"/>
        </w:rPr>
        <w:t>Out</w:t>
      </w:r>
      <w:r w:rsidR="00B745EE" w:rsidRPr="00564AAF">
        <w:rPr>
          <w:rFonts w:ascii="Inconsolata" w:hAnsi="Inconsolata"/>
        </w:rPr>
        <w:t>put</w:t>
      </w:r>
    </w:p>
    <w:p w14:paraId="19BAD83C" w14:textId="6C18E371" w:rsidR="00B27E8D" w:rsidRPr="00B27E8D" w:rsidRDefault="008B134A" w:rsidP="00591A84">
      <w:pPr>
        <w:spacing w:line="276" w:lineRule="auto"/>
        <w:ind w:firstLine="0"/>
        <w:jc w:val="both"/>
        <w:rPr>
          <w:rFonts w:ascii="Inconsolata" w:hAnsi="Inconsolata"/>
        </w:rPr>
      </w:pPr>
      <w:r w:rsidRPr="008B134A">
        <w:rPr>
          <w:rFonts w:ascii="Inconsolata" w:hAnsi="Inconsolata"/>
          <w:noProof/>
        </w:rPr>
        <w:drawing>
          <wp:inline distT="0" distB="0" distL="0" distR="0" wp14:anchorId="11DA4AC2" wp14:editId="7E72ACBF">
            <wp:extent cx="4963218" cy="800212"/>
            <wp:effectExtent l="0" t="0" r="0" b="0"/>
            <wp:docPr id="34830911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09118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B568" w14:textId="4F053EE2" w:rsidR="00B27E8D" w:rsidRPr="00B27E8D" w:rsidRDefault="00B27E8D" w:rsidP="00591A84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Step 6: Result</w:t>
      </w:r>
    </w:p>
    <w:p w14:paraId="69AA21C8" w14:textId="18440578" w:rsidR="00B27E8D" w:rsidRPr="00B27E8D" w:rsidRDefault="00B017A6" w:rsidP="00591A84">
      <w:pPr>
        <w:spacing w:line="276" w:lineRule="auto"/>
        <w:ind w:firstLine="0"/>
        <w:jc w:val="both"/>
        <w:rPr>
          <w:rFonts w:ascii="Inconsolata" w:hAnsi="Inconsolata"/>
        </w:rPr>
      </w:pPr>
      <w:r>
        <w:rPr>
          <w:rFonts w:ascii="Inconsolata" w:hAnsi="Inconsolata"/>
        </w:rPr>
        <w:t>h</w:t>
      </w:r>
      <w:r w:rsidR="00B27E8D" w:rsidRPr="00B27E8D">
        <w:rPr>
          <w:rFonts w:ascii="Inconsolata" w:hAnsi="Inconsolata"/>
        </w:rPr>
        <w:t xml:space="preserve">adoop dfs -cat </w:t>
      </w:r>
      <w:r w:rsidRPr="00564AAF">
        <w:rPr>
          <w:rFonts w:ascii="Inconsolata" w:hAnsi="Inconsolata"/>
        </w:rPr>
        <w:t>/WeatherData/</w:t>
      </w:r>
      <w:r>
        <w:rPr>
          <w:rFonts w:ascii="Inconsolata" w:hAnsi="Inconsolata"/>
        </w:rPr>
        <w:t>Out</w:t>
      </w:r>
      <w:r w:rsidRPr="00564AAF">
        <w:rPr>
          <w:rFonts w:ascii="Inconsolata" w:hAnsi="Inconsolata"/>
        </w:rPr>
        <w:t>put</w:t>
      </w:r>
      <w:r>
        <w:rPr>
          <w:rFonts w:ascii="Inconsolata" w:hAnsi="Inconsolata"/>
        </w:rPr>
        <w:t>/*</w:t>
      </w:r>
    </w:p>
    <w:p w14:paraId="7E6B6D80" w14:textId="2BD4ADD7" w:rsidR="00AE3C1F" w:rsidRPr="00E629F0" w:rsidRDefault="008B134A" w:rsidP="00084EC0">
      <w:pPr>
        <w:spacing w:line="276" w:lineRule="auto"/>
        <w:ind w:firstLine="0"/>
        <w:jc w:val="both"/>
        <w:rPr>
          <w:rFonts w:ascii="Inconsolata" w:hAnsi="Inconsolata"/>
        </w:rPr>
      </w:pPr>
      <w:r w:rsidRPr="008B134A">
        <w:rPr>
          <w:rFonts w:ascii="Inconsolata" w:hAnsi="Inconsolata"/>
          <w:noProof/>
        </w:rPr>
        <w:lastRenderedPageBreak/>
        <w:drawing>
          <wp:inline distT="0" distB="0" distL="0" distR="0" wp14:anchorId="3189B5C6" wp14:editId="12A9A60D">
            <wp:extent cx="5943600" cy="2836545"/>
            <wp:effectExtent l="0" t="0" r="0" b="0"/>
            <wp:docPr id="17938227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2270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712DDAFD" w14:textId="1E7FCABF" w:rsidR="00C317BC" w:rsidRDefault="00C317BC" w:rsidP="00A71878">
      <w:pPr>
        <w:pStyle w:val="Heading1"/>
        <w:jc w:val="both"/>
        <w:rPr>
          <w:rFonts w:ascii="Inconsolata" w:hAnsi="Inconsolata"/>
          <w:sz w:val="32"/>
          <w:szCs w:val="32"/>
        </w:rPr>
      </w:pPr>
      <w:bookmarkStart w:id="6" w:name="_Toc140578958"/>
      <w:r w:rsidRPr="00E629F0">
        <w:rPr>
          <w:rFonts w:ascii="Inconsolata" w:hAnsi="Inconsolata"/>
          <w:sz w:val="32"/>
          <w:szCs w:val="32"/>
        </w:rPr>
        <w:t xml:space="preserve">4 </w:t>
      </w:r>
      <w:r w:rsidR="00BA0C21" w:rsidRPr="00BA0C21">
        <w:rPr>
          <w:rFonts w:ascii="Inconsolata" w:hAnsi="Inconsolata"/>
          <w:sz w:val="32"/>
          <w:szCs w:val="32"/>
        </w:rPr>
        <w:t>Patent Program</w:t>
      </w:r>
      <w:bookmarkEnd w:id="6"/>
    </w:p>
    <w:p w14:paraId="66397077" w14:textId="123DA13A" w:rsidR="00390E2D" w:rsidRDefault="00390E2D" w:rsidP="00D71112">
      <w:pPr>
        <w:spacing w:line="276" w:lineRule="auto"/>
        <w:ind w:firstLine="0"/>
        <w:rPr>
          <w:rFonts w:ascii="Inconsolata" w:eastAsia="Times New Roman" w:hAnsi="Inconsolata" w:cs="Times New Roman"/>
          <w:color w:val="000000"/>
          <w:kern w:val="0"/>
          <w:lang w:eastAsia="en-US"/>
        </w:rPr>
      </w:pPr>
      <w:r w:rsidRPr="00390E2D">
        <w:rPr>
          <w:rFonts w:ascii="Inconsolata" w:hAnsi="Inconsolata"/>
          <w:b/>
          <w:bCs/>
          <w:color w:val="000000"/>
        </w:rPr>
        <w:t>Note</w:t>
      </w:r>
      <w:r w:rsidRPr="00390E2D">
        <w:rPr>
          <w:rFonts w:ascii="Inconsolata" w:hAnsi="Inconsolata"/>
          <w:color w:val="000000"/>
        </w:rPr>
        <w:t xml:space="preserve">: the source code is </w:t>
      </w:r>
      <w:r>
        <w:rPr>
          <w:rFonts w:ascii="Inconsolata" w:hAnsi="Inconsolata"/>
          <w:color w:val="000000"/>
        </w:rPr>
        <w:t>bas</w:t>
      </w:r>
      <w:r w:rsidRPr="00390E2D">
        <w:rPr>
          <w:rFonts w:ascii="Inconsolata" w:hAnsi="Inconsolata"/>
          <w:color w:val="000000"/>
        </w:rPr>
        <w:t xml:space="preserve">ed </w:t>
      </w:r>
      <w:r w:rsidR="003E62B6">
        <w:rPr>
          <w:rFonts w:ascii="Inconsolata" w:hAnsi="Inconsolata"/>
          <w:color w:val="000000"/>
        </w:rPr>
        <w:t>on</w:t>
      </w:r>
      <w:r w:rsidRPr="00390E2D">
        <w:rPr>
          <w:rFonts w:ascii="Inconsolata" w:hAnsi="Inconsolata"/>
          <w:color w:val="000000"/>
        </w:rPr>
        <w:t xml:space="preserve"> the provided requirements file and </w:t>
      </w:r>
      <w:hyperlink r:id="rId26" w:history="1">
        <w:r w:rsidRPr="00390E2D">
          <w:rPr>
            <w:rStyle w:val="Hyperlink"/>
            <w:rFonts w:ascii="Inconsolata" w:hAnsi="Inconsolata"/>
            <w:color w:val="1155CC"/>
          </w:rPr>
          <w:t>link</w:t>
        </w:r>
      </w:hyperlink>
      <w:r w:rsidRPr="00390E2D">
        <w:rPr>
          <w:rFonts w:ascii="Inconsolata" w:hAnsi="Inconsolata"/>
          <w:color w:val="000000"/>
        </w:rPr>
        <w:t>.</w:t>
      </w:r>
    </w:p>
    <w:p w14:paraId="5183B9B3" w14:textId="77777777" w:rsidR="00390E2D" w:rsidRPr="00390E2D" w:rsidRDefault="00390E2D" w:rsidP="00D71112">
      <w:pPr>
        <w:spacing w:line="276" w:lineRule="auto"/>
        <w:ind w:firstLine="0"/>
        <w:rPr>
          <w:rFonts w:ascii="Inconsolata" w:eastAsia="Times New Roman" w:hAnsi="Inconsolata" w:cs="Times New Roman"/>
          <w:color w:val="000000"/>
          <w:kern w:val="0"/>
          <w:lang w:eastAsia="en-US"/>
        </w:rPr>
      </w:pPr>
    </w:p>
    <w:p w14:paraId="7F2EF47D" w14:textId="3A61C9DF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Step 1: Type the following command to export the hadoop classpath into bash.</w:t>
      </w:r>
    </w:p>
    <w:p w14:paraId="4766557F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export HADOOP_CLASSPATH=$(hadoop classpath)</w:t>
      </w:r>
    </w:p>
    <w:p w14:paraId="3BEACD2B" w14:textId="77777777" w:rsid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color w:val="000000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echo $HADOOP_CLASSPATH</w:t>
      </w:r>
    </w:p>
    <w:p w14:paraId="5665EF29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</w:p>
    <w:p w14:paraId="39CDB0E8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Step 2: Create directories on hdfs and put the input data file to hdfs.</w:t>
      </w:r>
    </w:p>
    <w:p w14:paraId="2308764C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hadoop fs -mkdir /Patent</w:t>
      </w:r>
    </w:p>
    <w:p w14:paraId="16AEF610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hadoop fs -mkdir /Patent/Input</w:t>
      </w:r>
    </w:p>
    <w:p w14:paraId="661779CC" w14:textId="22C2DFC0" w:rsidR="00D71112" w:rsidRPr="00D667A9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hadoop fs -put &lt;input file’s path&gt; /Patent/Input</w:t>
      </w:r>
    </w:p>
    <w:p w14:paraId="332199BA" w14:textId="25631B35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drawing>
          <wp:inline distT="0" distB="0" distL="0" distR="0" wp14:anchorId="7D7567EA" wp14:editId="0DD7A860">
            <wp:extent cx="5411949" cy="722613"/>
            <wp:effectExtent l="0" t="0" r="0" b="0"/>
            <wp:docPr id="10921132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4" t="22339" b="40899"/>
                    <a:stretch/>
                  </pic:blipFill>
                  <pic:spPr bwMode="auto">
                    <a:xfrm>
                      <a:off x="0" y="0"/>
                      <a:ext cx="5421537" cy="72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347AB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Step 3: Compile the Patent.java file </w:t>
      </w:r>
    </w:p>
    <w:p w14:paraId="31766828" w14:textId="2DA87422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javac -classpath $HADOOP_CLASSPATH -d &lt;classes folder’s path&gt; &lt;source’s path&gt;</w:t>
      </w:r>
    </w:p>
    <w:p w14:paraId="26869967" w14:textId="45708D8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drawing>
          <wp:inline distT="0" distB="0" distL="0" distR="0" wp14:anchorId="1C206D74" wp14:editId="1A157D31">
            <wp:extent cx="5943600" cy="652780"/>
            <wp:effectExtent l="0" t="0" r="0" b="0"/>
            <wp:docPr id="772799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7DA37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Step 4: Put the output files in a jar file. </w:t>
      </w:r>
    </w:p>
    <w:p w14:paraId="6C3B22A1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jar -cvf &lt;.jar file’s path&gt; -C &lt;classes folder’s path&gt; .</w:t>
      </w:r>
    </w:p>
    <w:p w14:paraId="33AC7299" w14:textId="6DDAF2D5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lastRenderedPageBreak/>
        <w:drawing>
          <wp:inline distT="0" distB="0" distL="0" distR="0" wp14:anchorId="2313AEEB" wp14:editId="4FF10F0B">
            <wp:extent cx="5943600" cy="1055370"/>
            <wp:effectExtent l="0" t="0" r="0" b="0"/>
            <wp:docPr id="2041570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3803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Step 5: Run the jar file on Hadoop.</w:t>
      </w:r>
    </w:p>
    <w:p w14:paraId="0E5D7D34" w14:textId="4A636D09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hadoop jar &lt;.jar file’s path&gt; Patent</w:t>
      </w:r>
      <w:r>
        <w:rPr>
          <w:rFonts w:ascii="Inconsolata" w:eastAsia="Times New Roman" w:hAnsi="Inconsolata" w:cs="Times New Roman"/>
          <w:color w:val="000000"/>
          <w:kern w:val="0"/>
          <w:lang w:eastAsia="en-US"/>
        </w:rPr>
        <w:t xml:space="preserve"> </w:t>
      </w: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/Patent/Input</w:t>
      </w:r>
      <w:r>
        <w:rPr>
          <w:rFonts w:ascii="Inconsolata" w:eastAsia="Times New Roman" w:hAnsi="Inconsolata" w:cs="Times New Roman"/>
          <w:color w:val="000000"/>
          <w:kern w:val="0"/>
          <w:lang w:eastAsia="en-US"/>
        </w:rPr>
        <w:t xml:space="preserve"> </w:t>
      </w: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/Patent/Output</w:t>
      </w:r>
    </w:p>
    <w:p w14:paraId="0B7AF820" w14:textId="635AD014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drawing>
          <wp:inline distT="0" distB="0" distL="0" distR="0" wp14:anchorId="452A348E" wp14:editId="38E25AC7">
            <wp:extent cx="5943600" cy="890270"/>
            <wp:effectExtent l="0" t="0" r="0" b="0"/>
            <wp:docPr id="141465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DA62A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Step 6: Result</w:t>
      </w:r>
    </w:p>
    <w:p w14:paraId="602C581F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hadoop dfs -cat /Patent/Output/*</w:t>
      </w:r>
    </w:p>
    <w:p w14:paraId="08112955" w14:textId="512E968A" w:rsidR="00D71112" w:rsidRPr="00D71112" w:rsidRDefault="00D71112" w:rsidP="00D71112">
      <w:pPr>
        <w:ind w:firstLine="0"/>
        <w:rPr>
          <w:rFonts w:ascii="Inconsolata" w:hAnsi="Inconsolat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A4A9A65" wp14:editId="08024459">
            <wp:extent cx="5943600" cy="1447800"/>
            <wp:effectExtent l="0" t="0" r="0" b="0"/>
            <wp:docPr id="43753628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3628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1C8A" w14:textId="2213B5DA" w:rsidR="00BA0C21" w:rsidRDefault="009133F5" w:rsidP="00BA0C21">
      <w:pPr>
        <w:pStyle w:val="Heading1"/>
        <w:jc w:val="both"/>
        <w:rPr>
          <w:rFonts w:ascii="Inconsolata" w:hAnsi="Inconsolata"/>
          <w:sz w:val="32"/>
          <w:szCs w:val="32"/>
        </w:rPr>
      </w:pPr>
      <w:bookmarkStart w:id="7" w:name="_Toc140578959"/>
      <w:r>
        <w:rPr>
          <w:rFonts w:ascii="Inconsolata" w:hAnsi="Inconsolata"/>
          <w:sz w:val="32"/>
          <w:szCs w:val="32"/>
        </w:rPr>
        <w:t>5</w:t>
      </w:r>
      <w:r w:rsidR="00BA0C21" w:rsidRPr="00E629F0">
        <w:rPr>
          <w:rFonts w:ascii="Inconsolata" w:hAnsi="Inconsolata"/>
          <w:sz w:val="32"/>
          <w:szCs w:val="32"/>
        </w:rPr>
        <w:t xml:space="preserve"> </w:t>
      </w:r>
      <w:r w:rsidRPr="009133F5">
        <w:rPr>
          <w:rFonts w:ascii="Inconsolata" w:hAnsi="Inconsolata"/>
          <w:sz w:val="32"/>
          <w:szCs w:val="32"/>
        </w:rPr>
        <w:t>MaxTemp Program</w:t>
      </w:r>
      <w:bookmarkEnd w:id="7"/>
    </w:p>
    <w:p w14:paraId="65BDE5D2" w14:textId="263CCBE7" w:rsidR="003E62B6" w:rsidRDefault="003E62B6" w:rsidP="00D71112">
      <w:pPr>
        <w:spacing w:line="276" w:lineRule="auto"/>
        <w:ind w:firstLine="0"/>
        <w:rPr>
          <w:rFonts w:ascii="Inconsolata" w:hAnsi="Inconsolata"/>
          <w:color w:val="000000"/>
        </w:rPr>
      </w:pPr>
      <w:r w:rsidRPr="00390E2D">
        <w:rPr>
          <w:rFonts w:ascii="Inconsolata" w:hAnsi="Inconsolata"/>
          <w:b/>
          <w:bCs/>
          <w:color w:val="000000"/>
        </w:rPr>
        <w:t>Note</w:t>
      </w:r>
      <w:r w:rsidRPr="00390E2D">
        <w:rPr>
          <w:rFonts w:ascii="Inconsolata" w:hAnsi="Inconsolata"/>
          <w:color w:val="000000"/>
        </w:rPr>
        <w:t xml:space="preserve">: the source code is </w:t>
      </w:r>
      <w:r>
        <w:rPr>
          <w:rFonts w:ascii="Inconsolata" w:hAnsi="Inconsolata"/>
          <w:color w:val="000000"/>
        </w:rPr>
        <w:t>bas</w:t>
      </w:r>
      <w:r w:rsidRPr="00390E2D">
        <w:rPr>
          <w:rFonts w:ascii="Inconsolata" w:hAnsi="Inconsolata"/>
          <w:color w:val="000000"/>
        </w:rPr>
        <w:t>ed on the provided requirements file</w:t>
      </w:r>
      <w:r>
        <w:rPr>
          <w:rFonts w:ascii="Inconsolata" w:hAnsi="Inconsolata"/>
          <w:color w:val="000000"/>
        </w:rPr>
        <w:t>.</w:t>
      </w:r>
    </w:p>
    <w:p w14:paraId="787B5084" w14:textId="77777777" w:rsidR="003E62B6" w:rsidRDefault="003E62B6" w:rsidP="00D71112">
      <w:pPr>
        <w:spacing w:line="276" w:lineRule="auto"/>
        <w:ind w:firstLine="0"/>
        <w:rPr>
          <w:rFonts w:ascii="Inconsolata" w:eastAsia="Times New Roman" w:hAnsi="Inconsolata" w:cs="Times New Roman"/>
          <w:color w:val="000000"/>
          <w:kern w:val="0"/>
          <w:lang w:eastAsia="en-US"/>
        </w:rPr>
      </w:pPr>
    </w:p>
    <w:p w14:paraId="1662F3C4" w14:textId="29EF8B40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Step 1: Type the following command to export the hadoop classpath into bash.</w:t>
      </w:r>
    </w:p>
    <w:p w14:paraId="6D2E704E" w14:textId="77777777" w:rsid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color w:val="000000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export HADOOP_CLASSPATH=$(hadoop classpath)</w:t>
      </w:r>
    </w:p>
    <w:p w14:paraId="6B1CF0AC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</w:p>
    <w:p w14:paraId="299752D4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Step 2: Create directories on hdfs and put the input data file to hdfs.</w:t>
      </w:r>
    </w:p>
    <w:p w14:paraId="2D515779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hadoop fs -mkdir /MaxTemp</w:t>
      </w:r>
    </w:p>
    <w:p w14:paraId="2495893C" w14:textId="581063D0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hadoop fs -mkdir</w:t>
      </w:r>
      <w:r>
        <w:rPr>
          <w:rFonts w:ascii="Inconsolata" w:eastAsia="Times New Roman" w:hAnsi="Inconsolata" w:cs="Times New Roman"/>
          <w:color w:val="000000"/>
          <w:kern w:val="0"/>
          <w:lang w:eastAsia="en-US"/>
        </w:rPr>
        <w:t xml:space="preserve"> </w:t>
      </w: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/MaxTemp/Input</w:t>
      </w:r>
    </w:p>
    <w:p w14:paraId="17BE9931" w14:textId="2A945BCF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hadoop fs -put MaxTemp.txt</w:t>
      </w:r>
      <w:r>
        <w:rPr>
          <w:rFonts w:ascii="Inconsolata" w:eastAsia="Times New Roman" w:hAnsi="Inconsolata" w:cs="Times New Roman"/>
          <w:color w:val="000000"/>
          <w:kern w:val="0"/>
          <w:lang w:eastAsia="en-US"/>
        </w:rPr>
        <w:t xml:space="preserve"> </w:t>
      </w: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/MaxTemp/Input</w:t>
      </w:r>
    </w:p>
    <w:p w14:paraId="1DE816BC" w14:textId="77777777" w:rsidR="00EC0AE5" w:rsidRDefault="00EC0AE5" w:rsidP="00D71112">
      <w:pPr>
        <w:spacing w:line="276" w:lineRule="auto"/>
        <w:ind w:firstLine="0"/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</w:pPr>
    </w:p>
    <w:p w14:paraId="0607B0D7" w14:textId="1F8073D3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drawing>
          <wp:inline distT="0" distB="0" distL="0" distR="0" wp14:anchorId="1E895A89" wp14:editId="58C88418">
            <wp:extent cx="5943600" cy="427000"/>
            <wp:effectExtent l="0" t="0" r="0" b="0"/>
            <wp:docPr id="4401035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85"/>
                    <a:stretch/>
                  </pic:blipFill>
                  <pic:spPr bwMode="auto">
                    <a:xfrm>
                      <a:off x="0" y="0"/>
                      <a:ext cx="5943600" cy="4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7D8E2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Step 3: Compile the MaxTemp.java file </w:t>
      </w:r>
    </w:p>
    <w:p w14:paraId="5DE83974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lastRenderedPageBreak/>
        <w:t>javac -classpath $HADOOP_CLASSPATH -d &lt;classes folder’s path&gt; &lt;source’s path&gt;</w:t>
      </w:r>
    </w:p>
    <w:p w14:paraId="30F111F3" w14:textId="26A82C2B" w:rsidR="00D71112" w:rsidRPr="00D71112" w:rsidRDefault="00B40D2E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F767414" wp14:editId="56318FEE">
            <wp:extent cx="5943600" cy="374650"/>
            <wp:effectExtent l="0" t="0" r="0" b="0"/>
            <wp:docPr id="2235441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A65F4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Step 4: Put the output files in a jar file. </w:t>
      </w:r>
    </w:p>
    <w:p w14:paraId="603610D7" w14:textId="664AFDA2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jar -cvf &lt;.jar file’s path&gt; -C &lt;classes folder’s path&gt; </w:t>
      </w:r>
      <w:r w:rsidR="00B40D2E">
        <w:rPr>
          <w:rFonts w:ascii="Inconsolata" w:eastAsia="Times New Roman" w:hAnsi="Inconsolata" w:cs="Times New Roman"/>
          <w:color w:val="000000"/>
          <w:kern w:val="0"/>
          <w:lang w:eastAsia="en-US"/>
        </w:rPr>
        <w:t>.</w:t>
      </w:r>
    </w:p>
    <w:p w14:paraId="1530E1B9" w14:textId="695440D0" w:rsidR="00D71112" w:rsidRPr="00D71112" w:rsidRDefault="00B40D2E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AB5FEB0" wp14:editId="3EF55F04">
            <wp:extent cx="5943600" cy="605155"/>
            <wp:effectExtent l="0" t="0" r="0" b="0"/>
            <wp:docPr id="19201792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32FA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Step 5: Run the jar file on Hadoop.</w:t>
      </w:r>
    </w:p>
    <w:p w14:paraId="12C06036" w14:textId="7D74D386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hadoop jar MaxTemp.jar MaxTemp MaxTemp/Input /MaxTemp/Output</w:t>
      </w:r>
    </w:p>
    <w:p w14:paraId="53DB5D07" w14:textId="69E5E22B" w:rsidR="00D71112" w:rsidRDefault="00B40D2E" w:rsidP="00B40D2E">
      <w:pPr>
        <w:spacing w:line="276" w:lineRule="auto"/>
        <w:ind w:firstLine="0"/>
        <w:rPr>
          <w:rFonts w:ascii="Inconsolata" w:hAnsi="Inconsolat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8E39885" wp14:editId="5B7816CB">
            <wp:extent cx="5943600" cy="842645"/>
            <wp:effectExtent l="0" t="0" r="0" b="0"/>
            <wp:docPr id="1669523148" name="Picture 1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23148" name="Picture 14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7AED" w14:textId="77777777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Step 6: Result</w:t>
      </w:r>
    </w:p>
    <w:p w14:paraId="12E7D33B" w14:textId="07AFFC96" w:rsidR="00D71112" w:rsidRPr="00D71112" w:rsidRDefault="00D71112" w:rsidP="00D71112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D71112">
        <w:rPr>
          <w:rFonts w:ascii="Inconsolata" w:eastAsia="Times New Roman" w:hAnsi="Inconsolata" w:cs="Times New Roman"/>
          <w:color w:val="000000"/>
          <w:kern w:val="0"/>
          <w:lang w:eastAsia="en-US"/>
        </w:rPr>
        <w:t>hadoop dfs -cat /MaxTemp/Output/*</w:t>
      </w:r>
    </w:p>
    <w:p w14:paraId="160C057E" w14:textId="7B8E822C" w:rsidR="00D71112" w:rsidRPr="00D71112" w:rsidRDefault="00B40D2E" w:rsidP="00D71112">
      <w:pPr>
        <w:ind w:firstLine="0"/>
        <w:rPr>
          <w:rFonts w:ascii="Inconsolata" w:hAnsi="Inconsolat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75E0A71" wp14:editId="4DAAEF67">
            <wp:extent cx="5943600" cy="842645"/>
            <wp:effectExtent l="0" t="0" r="0" b="0"/>
            <wp:docPr id="563890372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90372" name="Picture 1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FB79" w14:textId="7675AC1B" w:rsidR="009133F5" w:rsidRDefault="009133F5" w:rsidP="009133F5">
      <w:pPr>
        <w:pStyle w:val="Heading1"/>
        <w:jc w:val="both"/>
        <w:rPr>
          <w:rFonts w:ascii="Inconsolata" w:hAnsi="Inconsolata"/>
          <w:sz w:val="32"/>
          <w:szCs w:val="32"/>
        </w:rPr>
      </w:pPr>
      <w:bookmarkStart w:id="8" w:name="_Toc140578960"/>
      <w:r>
        <w:rPr>
          <w:rFonts w:ascii="Inconsolata" w:hAnsi="Inconsolata"/>
          <w:sz w:val="32"/>
          <w:szCs w:val="32"/>
        </w:rPr>
        <w:t>6</w:t>
      </w:r>
      <w:r w:rsidRPr="00E629F0">
        <w:rPr>
          <w:rFonts w:ascii="Inconsolata" w:hAnsi="Inconsolata"/>
          <w:sz w:val="32"/>
          <w:szCs w:val="32"/>
        </w:rPr>
        <w:t xml:space="preserve"> </w:t>
      </w:r>
      <w:r w:rsidRPr="009133F5">
        <w:rPr>
          <w:rFonts w:ascii="Inconsolata" w:hAnsi="Inconsolata"/>
          <w:sz w:val="32"/>
          <w:szCs w:val="32"/>
        </w:rPr>
        <w:t>AverageSalary Program</w:t>
      </w:r>
      <w:bookmarkEnd w:id="8"/>
    </w:p>
    <w:p w14:paraId="135DE2BD" w14:textId="7E8865CB" w:rsidR="003E62B6" w:rsidRDefault="003E62B6" w:rsidP="00EC0AE5">
      <w:pPr>
        <w:spacing w:line="276" w:lineRule="auto"/>
        <w:ind w:firstLine="0"/>
        <w:rPr>
          <w:rFonts w:ascii="Inconsolata" w:hAnsi="Inconsolata"/>
          <w:color w:val="000000"/>
        </w:rPr>
      </w:pPr>
      <w:r w:rsidRPr="00390E2D">
        <w:rPr>
          <w:rFonts w:ascii="Inconsolata" w:hAnsi="Inconsolata"/>
          <w:b/>
          <w:bCs/>
          <w:color w:val="000000"/>
        </w:rPr>
        <w:t>Note</w:t>
      </w:r>
      <w:r w:rsidRPr="00390E2D">
        <w:rPr>
          <w:rFonts w:ascii="Inconsolata" w:hAnsi="Inconsolata"/>
          <w:color w:val="000000"/>
        </w:rPr>
        <w:t xml:space="preserve">: the source code is </w:t>
      </w:r>
      <w:r>
        <w:rPr>
          <w:rFonts w:ascii="Inconsolata" w:hAnsi="Inconsolata"/>
          <w:color w:val="000000"/>
        </w:rPr>
        <w:t>bas</w:t>
      </w:r>
      <w:r w:rsidRPr="00390E2D">
        <w:rPr>
          <w:rFonts w:ascii="Inconsolata" w:hAnsi="Inconsolata"/>
          <w:color w:val="000000"/>
        </w:rPr>
        <w:t xml:space="preserve">ed </w:t>
      </w:r>
      <w:r>
        <w:rPr>
          <w:rFonts w:ascii="Inconsolata" w:hAnsi="Inconsolata"/>
          <w:color w:val="000000"/>
        </w:rPr>
        <w:t>on</w:t>
      </w:r>
      <w:r w:rsidRPr="00390E2D">
        <w:rPr>
          <w:rFonts w:ascii="Inconsolata" w:hAnsi="Inconsolata"/>
          <w:color w:val="000000"/>
        </w:rPr>
        <w:t xml:space="preserve"> the provided requirements file</w:t>
      </w:r>
      <w:r>
        <w:rPr>
          <w:rFonts w:ascii="Inconsolata" w:hAnsi="Inconsolata"/>
          <w:color w:val="000000"/>
        </w:rPr>
        <w:t>.</w:t>
      </w:r>
    </w:p>
    <w:p w14:paraId="79FDCFE2" w14:textId="77777777" w:rsidR="003E62B6" w:rsidRDefault="003E62B6" w:rsidP="00EC0AE5">
      <w:pPr>
        <w:spacing w:line="276" w:lineRule="auto"/>
        <w:ind w:firstLine="0"/>
        <w:rPr>
          <w:rFonts w:ascii="Inconsolata" w:eastAsia="Times New Roman" w:hAnsi="Inconsolata" w:cs="Times New Roman"/>
          <w:color w:val="000000"/>
          <w:kern w:val="0"/>
          <w:lang w:eastAsia="en-US"/>
        </w:rPr>
      </w:pPr>
    </w:p>
    <w:p w14:paraId="2D1BCBDE" w14:textId="615EF806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Step 1: Type the following command to export the hadoop classpath into bash.</w:t>
      </w:r>
    </w:p>
    <w:p w14:paraId="1E68DE2A" w14:textId="77777777" w:rsid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color w:val="000000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export HADOOP_CLASSPATH=$(hadoop classpath)</w:t>
      </w:r>
    </w:p>
    <w:p w14:paraId="6CCBC742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</w:p>
    <w:p w14:paraId="381FB4EB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Step 2: Create directories on hdfs and put the input data file to hdfs.</w:t>
      </w:r>
    </w:p>
    <w:p w14:paraId="336C7609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hadoop fs -mkdir /AverageSalary</w:t>
      </w:r>
    </w:p>
    <w:p w14:paraId="62F908DD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hadoop fs -mkdir /AverageSalary/Input</w:t>
      </w:r>
    </w:p>
    <w:p w14:paraId="65750DB3" w14:textId="569B8170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hadoop fs -put AverageSalary.txt /AverageSalary/Input</w:t>
      </w:r>
    </w:p>
    <w:p w14:paraId="5AA727E2" w14:textId="18007AD5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drawing>
          <wp:inline distT="0" distB="0" distL="0" distR="0" wp14:anchorId="6CACD1FE" wp14:editId="476F6848">
            <wp:extent cx="5943600" cy="379565"/>
            <wp:effectExtent l="0" t="0" r="0" b="0"/>
            <wp:docPr id="17810878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03"/>
                    <a:stretch/>
                  </pic:blipFill>
                  <pic:spPr bwMode="auto">
                    <a:xfrm>
                      <a:off x="0" y="0"/>
                      <a:ext cx="5943600" cy="37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1FAD7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Step 3: Compile the AverageSalary.java file </w:t>
      </w:r>
    </w:p>
    <w:p w14:paraId="1BF0FFF8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javac -classpath $HADOOP_CLASSPATH -d &lt;classes folder’s path&gt; &lt;source’s path&gt;</w:t>
      </w:r>
    </w:p>
    <w:p w14:paraId="07989C39" w14:textId="131EF686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lastRenderedPageBreak/>
        <w:drawing>
          <wp:inline distT="0" distB="0" distL="0" distR="0" wp14:anchorId="3D00E4AD" wp14:editId="3A4C106D">
            <wp:extent cx="5943600" cy="463550"/>
            <wp:effectExtent l="0" t="0" r="0" b="0"/>
            <wp:docPr id="16448933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DE2FE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Step 4: Put the output files in a jar file. </w:t>
      </w:r>
    </w:p>
    <w:p w14:paraId="1DE9EB2A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jar -cvf &lt;.jar file’s path&gt; -C &lt;classes folder’s path&gt; .</w:t>
      </w:r>
    </w:p>
    <w:p w14:paraId="31EF6946" w14:textId="29BB6D7B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drawing>
          <wp:inline distT="0" distB="0" distL="0" distR="0" wp14:anchorId="66518DCC" wp14:editId="034C85F3">
            <wp:extent cx="5943600" cy="676275"/>
            <wp:effectExtent l="0" t="0" r="0" b="0"/>
            <wp:docPr id="811065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6730D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Step 5: Run the jar file on Hadoop.</w:t>
      </w:r>
    </w:p>
    <w:p w14:paraId="3498A4A5" w14:textId="49573DFF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hadoop jar  AverageSalary.jar  AverageSalary</w:t>
      </w:r>
      <w:r>
        <w:rPr>
          <w:rFonts w:ascii="Inconsolata" w:eastAsia="Times New Roman" w:hAnsi="Inconsolata" w:cs="Times New Roman"/>
          <w:color w:val="000000"/>
          <w:kern w:val="0"/>
          <w:lang w:eastAsia="en-US"/>
        </w:rPr>
        <w:t xml:space="preserve"> </w:t>
      </w: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AverageSalary/Input</w:t>
      </w:r>
      <w:r>
        <w:rPr>
          <w:rFonts w:ascii="Inconsolata" w:eastAsia="Times New Roman" w:hAnsi="Inconsolata" w:cs="Times New Roman"/>
          <w:color w:val="000000"/>
          <w:kern w:val="0"/>
          <w:lang w:eastAsia="en-US"/>
        </w:rPr>
        <w:t xml:space="preserve"> </w:t>
      </w: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/AverageSalary/Output</w:t>
      </w:r>
    </w:p>
    <w:p w14:paraId="5EF12F7F" w14:textId="140F98B4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drawing>
          <wp:inline distT="0" distB="0" distL="0" distR="0" wp14:anchorId="61B9B9DA" wp14:editId="404E39E3">
            <wp:extent cx="5943600" cy="842645"/>
            <wp:effectExtent l="0" t="0" r="0" b="0"/>
            <wp:docPr id="12380471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0801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Step 6: Result</w:t>
      </w:r>
    </w:p>
    <w:p w14:paraId="60180BA4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hadoop dfs -cat /AverageSalary/Output/*</w:t>
      </w:r>
    </w:p>
    <w:p w14:paraId="2C3AF668" w14:textId="743672B8" w:rsidR="00D71112" w:rsidRPr="00D71112" w:rsidRDefault="00EC0AE5" w:rsidP="00D71112">
      <w:pPr>
        <w:ind w:firstLine="0"/>
        <w:rPr>
          <w:rFonts w:ascii="Inconsolata" w:hAnsi="Inconsolat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97B3E86" wp14:editId="1C4630A6">
            <wp:extent cx="5943600" cy="913765"/>
            <wp:effectExtent l="0" t="0" r="0" b="0"/>
            <wp:docPr id="237390750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90750" name="Picture 2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5703A" w14:textId="72B320AC" w:rsidR="009133F5" w:rsidRDefault="009133F5" w:rsidP="009133F5">
      <w:pPr>
        <w:pStyle w:val="Heading1"/>
        <w:jc w:val="both"/>
        <w:rPr>
          <w:rFonts w:ascii="Inconsolata" w:hAnsi="Inconsolata"/>
          <w:sz w:val="32"/>
          <w:szCs w:val="32"/>
        </w:rPr>
      </w:pPr>
      <w:bookmarkStart w:id="9" w:name="_Toc140578961"/>
      <w:r>
        <w:rPr>
          <w:rFonts w:ascii="Inconsolata" w:hAnsi="Inconsolata"/>
          <w:sz w:val="32"/>
          <w:szCs w:val="32"/>
        </w:rPr>
        <w:t>7</w:t>
      </w:r>
      <w:r w:rsidRPr="00E629F0">
        <w:rPr>
          <w:rFonts w:ascii="Inconsolata" w:hAnsi="Inconsolata"/>
          <w:sz w:val="32"/>
          <w:szCs w:val="32"/>
        </w:rPr>
        <w:t xml:space="preserve"> </w:t>
      </w:r>
      <w:r w:rsidRPr="009133F5">
        <w:rPr>
          <w:rFonts w:ascii="Inconsolata" w:hAnsi="Inconsolata"/>
          <w:sz w:val="32"/>
          <w:szCs w:val="32"/>
        </w:rPr>
        <w:t>De Identify HealthCare Program</w:t>
      </w:r>
      <w:bookmarkEnd w:id="9"/>
    </w:p>
    <w:p w14:paraId="536D1D6B" w14:textId="0D2A84A1" w:rsidR="003E62B6" w:rsidRDefault="003E62B6" w:rsidP="00EC0AE5">
      <w:pPr>
        <w:spacing w:line="276" w:lineRule="auto"/>
        <w:ind w:firstLine="0"/>
        <w:rPr>
          <w:rFonts w:ascii="Inconsolata" w:hAnsi="Inconsolata"/>
          <w:color w:val="000000"/>
        </w:rPr>
      </w:pPr>
      <w:r w:rsidRPr="00390E2D">
        <w:rPr>
          <w:rFonts w:ascii="Inconsolata" w:hAnsi="Inconsolata"/>
          <w:b/>
          <w:bCs/>
          <w:color w:val="000000"/>
        </w:rPr>
        <w:t>Note</w:t>
      </w:r>
      <w:r w:rsidRPr="00390E2D">
        <w:rPr>
          <w:rFonts w:ascii="Inconsolata" w:hAnsi="Inconsolata"/>
          <w:color w:val="000000"/>
        </w:rPr>
        <w:t xml:space="preserve">: the source code is </w:t>
      </w:r>
      <w:r>
        <w:rPr>
          <w:rFonts w:ascii="Inconsolata" w:hAnsi="Inconsolata"/>
          <w:color w:val="000000"/>
        </w:rPr>
        <w:t>bas</w:t>
      </w:r>
      <w:r w:rsidRPr="00390E2D">
        <w:rPr>
          <w:rFonts w:ascii="Inconsolata" w:hAnsi="Inconsolata"/>
          <w:color w:val="000000"/>
        </w:rPr>
        <w:t xml:space="preserve">ed </w:t>
      </w:r>
      <w:r>
        <w:rPr>
          <w:rFonts w:ascii="Inconsolata" w:hAnsi="Inconsolata"/>
          <w:color w:val="000000"/>
        </w:rPr>
        <w:t>on</w:t>
      </w:r>
      <w:r w:rsidRPr="00390E2D">
        <w:rPr>
          <w:rFonts w:ascii="Inconsolata" w:hAnsi="Inconsolata"/>
          <w:color w:val="000000"/>
        </w:rPr>
        <w:t xml:space="preserve"> the provided requirements file</w:t>
      </w:r>
      <w:r>
        <w:rPr>
          <w:rFonts w:ascii="Inconsolata" w:hAnsi="Inconsolata"/>
          <w:color w:val="000000"/>
        </w:rPr>
        <w:t>.</w:t>
      </w:r>
    </w:p>
    <w:p w14:paraId="7608B855" w14:textId="77777777" w:rsidR="003E62B6" w:rsidRDefault="003E62B6" w:rsidP="00EC0AE5">
      <w:pPr>
        <w:spacing w:line="276" w:lineRule="auto"/>
        <w:ind w:firstLine="0"/>
        <w:rPr>
          <w:rFonts w:ascii="Inconsolata" w:eastAsia="Times New Roman" w:hAnsi="Inconsolata" w:cs="Times New Roman"/>
          <w:color w:val="000000"/>
          <w:kern w:val="0"/>
          <w:lang w:eastAsia="en-US"/>
        </w:rPr>
      </w:pPr>
    </w:p>
    <w:p w14:paraId="0C928B2F" w14:textId="51B6231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Step 1: Type the following command to export the hadoop classpath into bash.</w:t>
      </w:r>
    </w:p>
    <w:p w14:paraId="6CF24198" w14:textId="77777777" w:rsid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color w:val="000000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export HADOOP_CLASSPATH=$(hadoop classpath)</w:t>
      </w:r>
    </w:p>
    <w:p w14:paraId="0F0F392A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</w:p>
    <w:p w14:paraId="24CB54EA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Step 2: Create directories on hdfs and put the input data file to hdfs.</w:t>
      </w:r>
    </w:p>
    <w:p w14:paraId="27854FAE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hadoop fs -mkdir /DeIdentifyData</w:t>
      </w:r>
    </w:p>
    <w:p w14:paraId="404E824E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hadoop fs -mkdir /DeIdentifyData/Input</w:t>
      </w:r>
    </w:p>
    <w:p w14:paraId="1202EECF" w14:textId="288766A2" w:rsidR="00EC0AE5" w:rsidRPr="00EE7B30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hadoop fs -put DeIdentifyData.txt  /DeIdentifyData</w:t>
      </w:r>
    </w:p>
    <w:p w14:paraId="073A997E" w14:textId="365C67B2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1B4EB44" wp14:editId="060985BD">
            <wp:extent cx="5943600" cy="427511"/>
            <wp:effectExtent l="0" t="0" r="0" b="0"/>
            <wp:docPr id="1992940456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40456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24" b="13674"/>
                    <a:stretch/>
                  </pic:blipFill>
                  <pic:spPr bwMode="auto">
                    <a:xfrm>
                      <a:off x="0" y="0"/>
                      <a:ext cx="5943600" cy="42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F235A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Step 3: Compile the DeIdentifyData.java file </w:t>
      </w:r>
    </w:p>
    <w:p w14:paraId="3B9C36D2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javac -classpath $HADOOP_CLASSPATH -d &lt;classes folder’s path&gt; &lt;source’s path&gt;</w:t>
      </w:r>
    </w:p>
    <w:p w14:paraId="72EFEB54" w14:textId="5004C61B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62B7BAB" wp14:editId="61BD45D0">
            <wp:extent cx="5943600" cy="273050"/>
            <wp:effectExtent l="0" t="0" r="0" b="0"/>
            <wp:docPr id="15159523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3FBEF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Step 4: Put the output files in a jar file. </w:t>
      </w:r>
    </w:p>
    <w:p w14:paraId="7484FAEE" w14:textId="352C2636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jar -cvf &lt;.jar file’s path&gt; -C &lt;classes folder’s path&gt; </w:t>
      </w:r>
      <w:r>
        <w:rPr>
          <w:rFonts w:ascii="Inconsolata" w:eastAsia="Times New Roman" w:hAnsi="Inconsolata" w:cs="Times New Roman"/>
          <w:color w:val="000000"/>
          <w:kern w:val="0"/>
          <w:lang w:eastAsia="en-US"/>
        </w:rPr>
        <w:t>.</w:t>
      </w:r>
    </w:p>
    <w:p w14:paraId="2C9B6716" w14:textId="45813624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90C2A8B" wp14:editId="149C20ED">
            <wp:extent cx="5943600" cy="676275"/>
            <wp:effectExtent l="0" t="0" r="0" b="0"/>
            <wp:docPr id="107856729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7CC0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Step 5: Run the jar file on Hadoop.</w:t>
      </w:r>
    </w:p>
    <w:p w14:paraId="6C94AFB5" w14:textId="4358765A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hadoop jar  DeIdentifyData.jar  DeIdentifyData</w:t>
      </w:r>
      <w:r>
        <w:rPr>
          <w:rFonts w:ascii="Inconsolata" w:eastAsia="Times New Roman" w:hAnsi="Inconsolata" w:cs="Times New Roman"/>
          <w:color w:val="000000"/>
          <w:kern w:val="0"/>
          <w:lang w:eastAsia="en-US"/>
        </w:rPr>
        <w:t xml:space="preserve"> </w:t>
      </w: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DeIdentifyData/Input</w:t>
      </w:r>
      <w:r>
        <w:rPr>
          <w:rFonts w:ascii="Inconsolata" w:eastAsia="Times New Roman" w:hAnsi="Inconsolata" w:cs="Times New Roman"/>
          <w:color w:val="000000"/>
          <w:kern w:val="0"/>
          <w:lang w:eastAsia="en-US"/>
        </w:rPr>
        <w:t xml:space="preserve"> </w:t>
      </w: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/DeIdentifyData/Output</w:t>
      </w:r>
    </w:p>
    <w:p w14:paraId="1F25AA6B" w14:textId="16D927EC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drawing>
          <wp:inline distT="0" distB="0" distL="0" distR="0" wp14:anchorId="656F9865" wp14:editId="07670937">
            <wp:extent cx="5943600" cy="861060"/>
            <wp:effectExtent l="0" t="0" r="0" b="0"/>
            <wp:docPr id="7193744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817F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Step 6: Result</w:t>
      </w:r>
    </w:p>
    <w:p w14:paraId="51FFA892" w14:textId="77777777" w:rsidR="00EC0AE5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color w:val="000000"/>
          <w:kern w:val="0"/>
          <w:lang w:eastAsia="en-US"/>
        </w:rPr>
        <w:t>hadoop dfs -cat /DeIdentifyData/Output/*</w:t>
      </w:r>
    </w:p>
    <w:p w14:paraId="55E4816B" w14:textId="138697F6" w:rsidR="00D71112" w:rsidRPr="00EC0AE5" w:rsidRDefault="00EC0AE5" w:rsidP="00EC0AE5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EC0AE5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drawing>
          <wp:inline distT="0" distB="0" distL="0" distR="0" wp14:anchorId="05363B6E" wp14:editId="5A1242E8">
            <wp:extent cx="5943600" cy="1151890"/>
            <wp:effectExtent l="0" t="0" r="0" b="0"/>
            <wp:docPr id="108446236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DE68" w14:textId="2836D5A9" w:rsidR="009133F5" w:rsidRDefault="009133F5" w:rsidP="009133F5">
      <w:pPr>
        <w:pStyle w:val="Heading1"/>
        <w:jc w:val="both"/>
        <w:rPr>
          <w:rFonts w:ascii="Inconsolata" w:hAnsi="Inconsolata"/>
          <w:sz w:val="32"/>
          <w:szCs w:val="32"/>
        </w:rPr>
      </w:pPr>
      <w:bookmarkStart w:id="10" w:name="_Toc140578962"/>
      <w:r>
        <w:rPr>
          <w:rFonts w:ascii="Inconsolata" w:hAnsi="Inconsolata"/>
          <w:sz w:val="32"/>
          <w:szCs w:val="32"/>
        </w:rPr>
        <w:t>8</w:t>
      </w:r>
      <w:r w:rsidRPr="00E629F0">
        <w:rPr>
          <w:rFonts w:ascii="Inconsolata" w:hAnsi="Inconsolata"/>
          <w:sz w:val="32"/>
          <w:szCs w:val="32"/>
        </w:rPr>
        <w:t xml:space="preserve"> </w:t>
      </w:r>
      <w:r w:rsidRPr="009133F5">
        <w:rPr>
          <w:rFonts w:ascii="Inconsolata" w:hAnsi="Inconsolata"/>
          <w:sz w:val="32"/>
          <w:szCs w:val="32"/>
        </w:rPr>
        <w:t>Music Track Program</w:t>
      </w:r>
      <w:bookmarkEnd w:id="10"/>
    </w:p>
    <w:p w14:paraId="12244D29" w14:textId="257B2F4E" w:rsidR="00CD165D" w:rsidRPr="00CD165D" w:rsidRDefault="00CD165D" w:rsidP="00CD165D">
      <w:pPr>
        <w:spacing w:line="240" w:lineRule="auto"/>
        <w:ind w:firstLine="0"/>
        <w:jc w:val="both"/>
        <w:rPr>
          <w:rFonts w:ascii="Inconsolata" w:hAnsi="Inconsolata"/>
        </w:rPr>
      </w:pPr>
      <w:r>
        <w:rPr>
          <w:b/>
          <w:bCs/>
        </w:rPr>
        <w:t>Note:</w:t>
      </w:r>
      <w:r>
        <w:t xml:space="preserve"> </w:t>
      </w:r>
      <w:r w:rsidRPr="00CD165D">
        <w:rPr>
          <w:rFonts w:ascii="Inconsolata" w:hAnsi="Inconsolata"/>
        </w:rPr>
        <w:t xml:space="preserve">Statement 1 is </w:t>
      </w:r>
      <w:r w:rsidR="00B303B6">
        <w:rPr>
          <w:rFonts w:ascii="Inconsolata" w:hAnsi="Inconsolata"/>
        </w:rPr>
        <w:t>based on</w:t>
      </w:r>
      <w:r w:rsidRPr="00CD165D">
        <w:rPr>
          <w:rFonts w:ascii="Inconsolata" w:hAnsi="Inconsolata"/>
        </w:rPr>
        <w:t xml:space="preserve"> the provided requirements file.</w:t>
      </w:r>
    </w:p>
    <w:p w14:paraId="2F9B8C25" w14:textId="3F5FFF76" w:rsidR="00CD165D" w:rsidRPr="00CD165D" w:rsidRDefault="00CD165D" w:rsidP="00CD165D">
      <w:pPr>
        <w:spacing w:line="240" w:lineRule="auto"/>
        <w:ind w:firstLine="0"/>
        <w:jc w:val="both"/>
        <w:rPr>
          <w:rFonts w:ascii="Inconsolata" w:hAnsi="Inconsolata"/>
        </w:rPr>
      </w:pPr>
      <w:r w:rsidRPr="00CD165D">
        <w:rPr>
          <w:rFonts w:ascii="Inconsolata" w:hAnsi="Inconsolata"/>
        </w:rPr>
        <w:t xml:space="preserve">The statements from 2 to 5 are based on the </w:t>
      </w:r>
      <w:hyperlink r:id="rId47" w:history="1">
        <w:r w:rsidRPr="00CD165D">
          <w:rPr>
            <w:rStyle w:val="Hyperlink"/>
            <w:rFonts w:ascii="Inconsolata" w:hAnsi="Inconsolata"/>
          </w:rPr>
          <w:t>Blogs</w:t>
        </w:r>
      </w:hyperlink>
      <w:r w:rsidRPr="00CD165D">
        <w:rPr>
          <w:rFonts w:ascii="Inconsolata" w:hAnsi="Inconsolata"/>
        </w:rPr>
        <w:t>.</w:t>
      </w:r>
    </w:p>
    <w:p w14:paraId="0A976A73" w14:textId="77777777" w:rsidR="00CD165D" w:rsidRPr="00CD165D" w:rsidRDefault="00CD165D" w:rsidP="00CD165D">
      <w:pPr>
        <w:spacing w:line="240" w:lineRule="auto"/>
        <w:ind w:firstLine="0"/>
      </w:pPr>
    </w:p>
    <w:p w14:paraId="3480993B" w14:textId="77777777" w:rsidR="000910FE" w:rsidRDefault="000910FE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Step 1: Type the following command to export the hadoop classpath into bash</w:t>
      </w:r>
      <w:r>
        <w:rPr>
          <w:rFonts w:ascii="Inconsolata" w:hAnsi="Inconsolata"/>
        </w:rPr>
        <w:t>.</w:t>
      </w:r>
    </w:p>
    <w:p w14:paraId="44834EBD" w14:textId="77777777" w:rsidR="000910FE" w:rsidRDefault="000910FE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9133F5">
        <w:rPr>
          <w:rFonts w:ascii="Inconsolata" w:hAnsi="Inconsolata"/>
        </w:rPr>
        <w:t>export HADOOP_CLASSPATH=$(hadoop classpath)</w:t>
      </w:r>
    </w:p>
    <w:p w14:paraId="7C708E7C" w14:textId="77777777" w:rsidR="000910FE" w:rsidRDefault="000910FE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9133F5">
        <w:rPr>
          <w:rFonts w:ascii="Inconsolata" w:hAnsi="Inconsolata"/>
        </w:rPr>
        <w:t>echo $HADOOP_CLASSPATH</w:t>
      </w:r>
    </w:p>
    <w:p w14:paraId="0517257C" w14:textId="77777777" w:rsidR="000910FE" w:rsidRPr="00B27E8D" w:rsidRDefault="000910FE" w:rsidP="000910FE">
      <w:pPr>
        <w:spacing w:line="276" w:lineRule="auto"/>
        <w:ind w:firstLine="0"/>
        <w:jc w:val="both"/>
        <w:rPr>
          <w:rFonts w:ascii="Inconsolata" w:hAnsi="Inconsolata"/>
        </w:rPr>
      </w:pPr>
    </w:p>
    <w:p w14:paraId="6405B207" w14:textId="77777777" w:rsidR="000910FE" w:rsidRDefault="000910FE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Step 2: </w:t>
      </w:r>
      <w:r>
        <w:rPr>
          <w:rFonts w:ascii="Inconsolata" w:hAnsi="Inconsolata"/>
        </w:rPr>
        <w:t>Create directories on hdfs and p</w:t>
      </w:r>
      <w:r w:rsidRPr="00B27E8D">
        <w:rPr>
          <w:rFonts w:ascii="Inconsolata" w:hAnsi="Inconsolata"/>
        </w:rPr>
        <w:t xml:space="preserve">ut </w:t>
      </w:r>
      <w:r>
        <w:rPr>
          <w:rFonts w:ascii="Inconsolata" w:hAnsi="Inconsolata"/>
        </w:rPr>
        <w:t xml:space="preserve">the input data </w:t>
      </w:r>
      <w:r w:rsidRPr="00B27E8D">
        <w:rPr>
          <w:rFonts w:ascii="Inconsolata" w:hAnsi="Inconsolata"/>
        </w:rPr>
        <w:t>file to hdfs</w:t>
      </w:r>
      <w:r>
        <w:rPr>
          <w:rFonts w:ascii="Inconsolata" w:hAnsi="Inconsolata"/>
        </w:rPr>
        <w:t>.</w:t>
      </w:r>
    </w:p>
    <w:p w14:paraId="498BA849" w14:textId="0B47AB75" w:rsidR="000910FE" w:rsidRPr="00564AAF" w:rsidRDefault="000910FE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564AAF">
        <w:rPr>
          <w:rFonts w:ascii="Inconsolata" w:hAnsi="Inconsolata"/>
        </w:rPr>
        <w:t>hadoop fs -mkdir /</w:t>
      </w:r>
      <w:r w:rsidR="00575E1F" w:rsidRPr="00664E9B">
        <w:rPr>
          <w:rFonts w:ascii="Inconsolata" w:hAnsi="Inconsolata"/>
        </w:rPr>
        <w:t>MusicTrack</w:t>
      </w:r>
    </w:p>
    <w:p w14:paraId="0DC3C806" w14:textId="1E5E44CC" w:rsidR="000910FE" w:rsidRDefault="000910FE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564AAF">
        <w:rPr>
          <w:rFonts w:ascii="Inconsolata" w:hAnsi="Inconsolata"/>
        </w:rPr>
        <w:t>hadoop fs -mkdir /</w:t>
      </w:r>
      <w:r w:rsidR="00575E1F" w:rsidRPr="00664E9B">
        <w:rPr>
          <w:rFonts w:ascii="Inconsolata" w:hAnsi="Inconsolata"/>
        </w:rPr>
        <w:t>MusicTrack</w:t>
      </w:r>
      <w:r w:rsidRPr="00564AAF">
        <w:rPr>
          <w:rFonts w:ascii="Inconsolata" w:hAnsi="Inconsolata"/>
        </w:rPr>
        <w:t>/Input</w:t>
      </w:r>
    </w:p>
    <w:p w14:paraId="5C3A57A9" w14:textId="1A6DFF49" w:rsidR="00BB4ADC" w:rsidRDefault="000910FE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hadoop fs -put </w:t>
      </w:r>
      <w:r>
        <w:rPr>
          <w:rFonts w:ascii="Inconsolata" w:hAnsi="Inconsolata"/>
        </w:rPr>
        <w:t>&lt;input file’s</w:t>
      </w:r>
      <w:r w:rsidRPr="00B27E8D">
        <w:rPr>
          <w:rFonts w:ascii="Inconsolata" w:hAnsi="Inconsolata"/>
        </w:rPr>
        <w:t xml:space="preserve"> </w:t>
      </w:r>
      <w:r>
        <w:rPr>
          <w:rFonts w:ascii="Inconsolata" w:hAnsi="Inconsolata"/>
        </w:rPr>
        <w:t>p</w:t>
      </w:r>
      <w:r w:rsidRPr="00B27E8D">
        <w:rPr>
          <w:rFonts w:ascii="Inconsolata" w:hAnsi="Inconsolata"/>
        </w:rPr>
        <w:t>ath</w:t>
      </w:r>
      <w:r>
        <w:rPr>
          <w:rFonts w:ascii="Inconsolata" w:hAnsi="Inconsolata"/>
        </w:rPr>
        <w:t xml:space="preserve">&gt; </w:t>
      </w:r>
      <w:r w:rsidRPr="00564AAF">
        <w:rPr>
          <w:rFonts w:ascii="Inconsolata" w:hAnsi="Inconsolata"/>
        </w:rPr>
        <w:t>/</w:t>
      </w:r>
      <w:r w:rsidR="00575E1F" w:rsidRPr="00664E9B">
        <w:rPr>
          <w:rFonts w:ascii="Inconsolata" w:hAnsi="Inconsolata"/>
        </w:rPr>
        <w:t>MusicTrack</w:t>
      </w:r>
      <w:r w:rsidRPr="00564AAF">
        <w:rPr>
          <w:rFonts w:ascii="Inconsolata" w:hAnsi="Inconsolata"/>
        </w:rPr>
        <w:t>/Input</w:t>
      </w:r>
    </w:p>
    <w:p w14:paraId="03918E33" w14:textId="29E165F0" w:rsidR="000910FE" w:rsidRPr="00B27E8D" w:rsidRDefault="009871BF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9871BF">
        <w:rPr>
          <w:rFonts w:ascii="Inconsolata" w:hAnsi="Inconsolata"/>
          <w:noProof/>
        </w:rPr>
        <w:lastRenderedPageBreak/>
        <w:drawing>
          <wp:inline distT="0" distB="0" distL="0" distR="0" wp14:anchorId="471078F6" wp14:editId="368DD9CF">
            <wp:extent cx="5943600" cy="772160"/>
            <wp:effectExtent l="0" t="0" r="0" b="0"/>
            <wp:docPr id="564815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15605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A430" w14:textId="39533B52" w:rsidR="00B21D2E" w:rsidRPr="00B21D2E" w:rsidRDefault="00B21D2E" w:rsidP="000910FE">
      <w:pPr>
        <w:spacing w:line="276" w:lineRule="auto"/>
        <w:ind w:firstLine="0"/>
        <w:jc w:val="both"/>
        <w:rPr>
          <w:rFonts w:ascii="Inconsolata" w:hAnsi="Inconsolata"/>
        </w:rPr>
      </w:pPr>
      <w:r>
        <w:rPr>
          <w:rFonts w:ascii="Inconsolata" w:hAnsi="Inconsolata"/>
          <w:b/>
          <w:bCs/>
        </w:rPr>
        <w:t xml:space="preserve">Statement 1: </w:t>
      </w:r>
      <w:r w:rsidRPr="00B21D2E">
        <w:rPr>
          <w:rFonts w:ascii="Inconsolata" w:hAnsi="Inconsolata"/>
        </w:rPr>
        <w:t>Number of unique listeners</w:t>
      </w:r>
    </w:p>
    <w:p w14:paraId="0208FB6B" w14:textId="4F356D0F" w:rsidR="000910FE" w:rsidRPr="00B27E8D" w:rsidRDefault="000910FE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Step 3: Compile the </w:t>
      </w:r>
      <w:r w:rsidR="00575E1F" w:rsidRPr="00664E9B">
        <w:rPr>
          <w:rFonts w:ascii="Inconsolata" w:hAnsi="Inconsolata"/>
        </w:rPr>
        <w:t>UniqueListener</w:t>
      </w:r>
      <w:r w:rsidR="00556F3B">
        <w:rPr>
          <w:rFonts w:ascii="Inconsolata" w:hAnsi="Inconsolata"/>
        </w:rPr>
        <w:t>s</w:t>
      </w:r>
      <w:r w:rsidRPr="00B27E8D">
        <w:rPr>
          <w:rFonts w:ascii="Inconsolata" w:hAnsi="Inconsolata"/>
        </w:rPr>
        <w:t xml:space="preserve">.java file </w:t>
      </w:r>
    </w:p>
    <w:p w14:paraId="2DA1F6E3" w14:textId="77777777" w:rsidR="000910FE" w:rsidRDefault="000910FE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javac -classpath $HADOOP_CLASSPATH -d &lt;</w:t>
      </w:r>
      <w:r>
        <w:rPr>
          <w:rFonts w:ascii="Inconsolata" w:hAnsi="Inconsolata"/>
        </w:rPr>
        <w:t>c</w:t>
      </w:r>
      <w:r w:rsidRPr="00B27E8D">
        <w:rPr>
          <w:rFonts w:ascii="Inconsolata" w:hAnsi="Inconsolata"/>
        </w:rPr>
        <w:t>lasses</w:t>
      </w:r>
      <w:r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>folder</w:t>
      </w:r>
      <w:r>
        <w:rPr>
          <w:rFonts w:ascii="Inconsolata" w:hAnsi="Inconsolata"/>
        </w:rPr>
        <w:t>’s path</w:t>
      </w:r>
      <w:r w:rsidRPr="00B27E8D">
        <w:rPr>
          <w:rFonts w:ascii="Inconsolata" w:hAnsi="Inconsolata"/>
        </w:rPr>
        <w:t>&gt; &lt;</w:t>
      </w:r>
      <w:r>
        <w:rPr>
          <w:rFonts w:ascii="Inconsolata" w:hAnsi="Inconsolata"/>
        </w:rPr>
        <w:t>source’s path</w:t>
      </w:r>
      <w:r w:rsidRPr="00B27E8D">
        <w:rPr>
          <w:rFonts w:ascii="Inconsolata" w:hAnsi="Inconsolata"/>
        </w:rPr>
        <w:t>&gt;</w:t>
      </w:r>
    </w:p>
    <w:p w14:paraId="39893317" w14:textId="0A8AD048" w:rsidR="000910FE" w:rsidRPr="00B27E8D" w:rsidRDefault="00556F3B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556F3B">
        <w:rPr>
          <w:rFonts w:ascii="Inconsolata" w:hAnsi="Inconsolata"/>
          <w:noProof/>
        </w:rPr>
        <w:drawing>
          <wp:inline distT="0" distB="0" distL="0" distR="0" wp14:anchorId="0A650817" wp14:editId="2B7934E8">
            <wp:extent cx="5943600" cy="302895"/>
            <wp:effectExtent l="0" t="0" r="0" b="0"/>
            <wp:docPr id="150979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9537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D4EB" w14:textId="77777777" w:rsidR="000910FE" w:rsidRDefault="000910FE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Step</w:t>
      </w:r>
      <w:r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 xml:space="preserve">4: Put the output files in </w:t>
      </w:r>
      <w:r>
        <w:rPr>
          <w:rFonts w:ascii="Inconsolata" w:hAnsi="Inconsolata"/>
        </w:rPr>
        <w:t>a</w:t>
      </w:r>
      <w:r w:rsidRPr="00B27E8D">
        <w:rPr>
          <w:rFonts w:ascii="Inconsolata" w:hAnsi="Inconsolata"/>
        </w:rPr>
        <w:t xml:space="preserve"> jar file. </w:t>
      </w:r>
    </w:p>
    <w:p w14:paraId="5FEA13DC" w14:textId="77777777" w:rsidR="000910FE" w:rsidRPr="007D1D19" w:rsidRDefault="000910FE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7D1D19">
        <w:rPr>
          <w:rFonts w:ascii="Inconsolata" w:hAnsi="Inconsolata"/>
        </w:rPr>
        <w:t xml:space="preserve">jar -cvf </w:t>
      </w:r>
      <w:r>
        <w:rPr>
          <w:rFonts w:ascii="Inconsolata" w:hAnsi="Inconsolata"/>
        </w:rPr>
        <w:t>&lt;.jar file’s path&gt;</w:t>
      </w:r>
      <w:r w:rsidRPr="007D1D19">
        <w:rPr>
          <w:rFonts w:ascii="Inconsolata" w:hAnsi="Inconsolata"/>
        </w:rPr>
        <w:t xml:space="preserve"> -C </w:t>
      </w:r>
      <w:r w:rsidRPr="00B27E8D">
        <w:rPr>
          <w:rFonts w:ascii="Inconsolata" w:hAnsi="Inconsolata"/>
        </w:rPr>
        <w:t>&lt;</w:t>
      </w:r>
      <w:r>
        <w:rPr>
          <w:rFonts w:ascii="Inconsolata" w:hAnsi="Inconsolata"/>
        </w:rPr>
        <w:t>c</w:t>
      </w:r>
      <w:r w:rsidRPr="00B27E8D">
        <w:rPr>
          <w:rFonts w:ascii="Inconsolata" w:hAnsi="Inconsolata"/>
        </w:rPr>
        <w:t>lasses</w:t>
      </w:r>
      <w:r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>folder</w:t>
      </w:r>
      <w:r>
        <w:rPr>
          <w:rFonts w:ascii="Inconsolata" w:hAnsi="Inconsolata"/>
        </w:rPr>
        <w:t>’s path</w:t>
      </w:r>
      <w:r w:rsidRPr="00B27E8D">
        <w:rPr>
          <w:rFonts w:ascii="Inconsolata" w:hAnsi="Inconsolata"/>
        </w:rPr>
        <w:t>&gt;</w:t>
      </w:r>
      <w:r>
        <w:rPr>
          <w:rFonts w:ascii="Inconsolata" w:hAnsi="Inconsolata"/>
        </w:rPr>
        <w:t xml:space="preserve"> .</w:t>
      </w:r>
    </w:p>
    <w:p w14:paraId="3208CC9E" w14:textId="30AA0954" w:rsidR="000910FE" w:rsidRPr="00B27E8D" w:rsidRDefault="00FA2E15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FA2E15">
        <w:rPr>
          <w:rFonts w:ascii="Inconsolata" w:hAnsi="Inconsolata"/>
          <w:noProof/>
        </w:rPr>
        <w:drawing>
          <wp:inline distT="0" distB="0" distL="0" distR="0" wp14:anchorId="0634ADDE" wp14:editId="305FDA18">
            <wp:extent cx="5943600" cy="960755"/>
            <wp:effectExtent l="0" t="0" r="0" b="0"/>
            <wp:docPr id="151450710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07103" name="Picture 1" descr="A computer screen with text on i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A03E" w14:textId="77777777" w:rsidR="000910FE" w:rsidRPr="00B27E8D" w:rsidRDefault="000910FE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Step 5: </w:t>
      </w:r>
      <w:r>
        <w:rPr>
          <w:rFonts w:ascii="Inconsolata" w:hAnsi="Inconsolata"/>
        </w:rPr>
        <w:t>Run</w:t>
      </w:r>
      <w:r w:rsidRPr="00B27E8D">
        <w:rPr>
          <w:rFonts w:ascii="Inconsolata" w:hAnsi="Inconsolata"/>
        </w:rPr>
        <w:t xml:space="preserve"> the jar file on Hadoop.</w:t>
      </w:r>
    </w:p>
    <w:p w14:paraId="5E763201" w14:textId="4A8D2EA3" w:rsidR="000910FE" w:rsidRPr="007D1D19" w:rsidRDefault="000910FE" w:rsidP="000910FE">
      <w:pPr>
        <w:spacing w:line="276" w:lineRule="auto"/>
        <w:ind w:firstLine="0"/>
        <w:rPr>
          <w:rFonts w:ascii="Inconsolata" w:hAnsi="Inconsolata"/>
          <w:sz w:val="22"/>
          <w:szCs w:val="22"/>
        </w:rPr>
      </w:pPr>
      <w:r w:rsidRPr="007D1D19">
        <w:rPr>
          <w:rFonts w:ascii="Inconsolata" w:hAnsi="Inconsolata"/>
          <w:sz w:val="22"/>
          <w:szCs w:val="22"/>
        </w:rPr>
        <w:t xml:space="preserve">hadoop jar </w:t>
      </w:r>
      <w:r>
        <w:rPr>
          <w:rFonts w:ascii="Inconsolata" w:hAnsi="Inconsolata"/>
        </w:rPr>
        <w:t>&lt;.jar file’s path&gt;</w:t>
      </w:r>
      <w:r w:rsidRPr="007D1D19">
        <w:rPr>
          <w:rFonts w:ascii="Inconsolata" w:hAnsi="Inconsolata"/>
        </w:rPr>
        <w:t xml:space="preserve"> </w:t>
      </w:r>
      <w:r w:rsidR="00664E9B" w:rsidRPr="00664E9B">
        <w:rPr>
          <w:rFonts w:ascii="Inconsolata" w:hAnsi="Inconsolata"/>
        </w:rPr>
        <w:t>UniqueListener</w:t>
      </w:r>
      <w:r w:rsidR="00FA2E15">
        <w:rPr>
          <w:rFonts w:ascii="Inconsolata" w:hAnsi="Inconsolata"/>
        </w:rPr>
        <w:t>s</w:t>
      </w:r>
      <w:r w:rsidRPr="007D1D19">
        <w:rPr>
          <w:rFonts w:ascii="Inconsolata" w:hAnsi="Inconsolata"/>
          <w:sz w:val="22"/>
          <w:szCs w:val="22"/>
        </w:rPr>
        <w:t xml:space="preserve"> </w:t>
      </w:r>
      <w:r w:rsidRPr="00564AAF">
        <w:rPr>
          <w:rFonts w:ascii="Inconsolata" w:hAnsi="Inconsolata"/>
        </w:rPr>
        <w:t>/</w:t>
      </w:r>
      <w:r w:rsidR="00664E9B" w:rsidRPr="00664E9B">
        <w:rPr>
          <w:rFonts w:ascii="Inconsolata" w:hAnsi="Inconsolata"/>
        </w:rPr>
        <w:t>MusicTrack</w:t>
      </w:r>
      <w:r w:rsidRPr="00564AAF">
        <w:rPr>
          <w:rFonts w:ascii="Inconsolata" w:hAnsi="Inconsolata"/>
        </w:rPr>
        <w:t>/Input</w:t>
      </w:r>
      <w:r w:rsidRPr="007D1D19">
        <w:rPr>
          <w:rFonts w:ascii="Inconsolata" w:hAnsi="Inconsolata"/>
          <w:sz w:val="22"/>
          <w:szCs w:val="22"/>
        </w:rPr>
        <w:t xml:space="preserve"> </w:t>
      </w:r>
      <w:r w:rsidRPr="00564AAF">
        <w:rPr>
          <w:rFonts w:ascii="Inconsolata" w:hAnsi="Inconsolata"/>
        </w:rPr>
        <w:t>/</w:t>
      </w:r>
      <w:r w:rsidR="00664E9B" w:rsidRPr="00664E9B">
        <w:rPr>
          <w:rFonts w:ascii="Inconsolata" w:hAnsi="Inconsolata"/>
        </w:rPr>
        <w:t>MusicTrack</w:t>
      </w:r>
      <w:r w:rsidRPr="00564AAF">
        <w:rPr>
          <w:rFonts w:ascii="Inconsolata" w:hAnsi="Inconsolata"/>
        </w:rPr>
        <w:t>/</w:t>
      </w:r>
      <w:r w:rsidR="00575E1F" w:rsidRPr="00664E9B">
        <w:rPr>
          <w:rFonts w:ascii="Inconsolata" w:hAnsi="Inconsolata"/>
        </w:rPr>
        <w:t>UniqueListener</w:t>
      </w:r>
      <w:r w:rsidR="001572C1">
        <w:rPr>
          <w:rFonts w:ascii="Inconsolata" w:hAnsi="Inconsolata"/>
        </w:rPr>
        <w:t>s</w:t>
      </w:r>
      <w:r w:rsidR="00575E1F">
        <w:rPr>
          <w:rFonts w:ascii="Inconsolata" w:hAnsi="Inconsolata"/>
        </w:rPr>
        <w:t>/</w:t>
      </w:r>
      <w:r>
        <w:rPr>
          <w:rFonts w:ascii="Inconsolata" w:hAnsi="Inconsolata"/>
        </w:rPr>
        <w:t>Out</w:t>
      </w:r>
      <w:r w:rsidRPr="00564AAF">
        <w:rPr>
          <w:rFonts w:ascii="Inconsolata" w:hAnsi="Inconsolata"/>
        </w:rPr>
        <w:t>put</w:t>
      </w:r>
    </w:p>
    <w:p w14:paraId="77693524" w14:textId="0DAFFDDD" w:rsidR="000910FE" w:rsidRDefault="001572C1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1572C1">
        <w:rPr>
          <w:rFonts w:ascii="Inconsolata" w:hAnsi="Inconsolata"/>
          <w:noProof/>
        </w:rPr>
        <w:drawing>
          <wp:inline distT="0" distB="0" distL="0" distR="0" wp14:anchorId="33AACC72" wp14:editId="1E01C7FB">
            <wp:extent cx="5943600" cy="305435"/>
            <wp:effectExtent l="0" t="0" r="0" b="0"/>
            <wp:docPr id="134975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507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D9BD" w14:textId="5407E1CF" w:rsidR="001572C1" w:rsidRPr="00B27E8D" w:rsidRDefault="001572C1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1572C1">
        <w:rPr>
          <w:rFonts w:ascii="Inconsolata" w:hAnsi="Inconsolata"/>
          <w:noProof/>
        </w:rPr>
        <w:drawing>
          <wp:inline distT="0" distB="0" distL="0" distR="0" wp14:anchorId="4D6EB00B" wp14:editId="386A5876">
            <wp:extent cx="5943600" cy="704850"/>
            <wp:effectExtent l="0" t="0" r="0" b="0"/>
            <wp:docPr id="203533294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32947" name="Picture 1" descr="A black background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8BAF" w14:textId="77777777" w:rsidR="000910FE" w:rsidRPr="00B27E8D" w:rsidRDefault="000910FE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Step 6: Result</w:t>
      </w:r>
    </w:p>
    <w:p w14:paraId="208377BE" w14:textId="15871642" w:rsidR="000910FE" w:rsidRDefault="000910FE" w:rsidP="000910FE">
      <w:pPr>
        <w:spacing w:line="276" w:lineRule="auto"/>
        <w:ind w:firstLine="0"/>
        <w:jc w:val="both"/>
        <w:rPr>
          <w:rFonts w:ascii="Inconsolata" w:hAnsi="Inconsolata"/>
        </w:rPr>
      </w:pPr>
      <w:r>
        <w:rPr>
          <w:rFonts w:ascii="Inconsolata" w:hAnsi="Inconsolata"/>
        </w:rPr>
        <w:t>h</w:t>
      </w:r>
      <w:r w:rsidRPr="00B27E8D">
        <w:rPr>
          <w:rFonts w:ascii="Inconsolata" w:hAnsi="Inconsolata"/>
        </w:rPr>
        <w:t xml:space="preserve">adoop dfs -cat </w:t>
      </w:r>
      <w:r w:rsidR="00575E1F" w:rsidRPr="00564AAF">
        <w:rPr>
          <w:rFonts w:ascii="Inconsolata" w:hAnsi="Inconsolata"/>
        </w:rPr>
        <w:t>/</w:t>
      </w:r>
      <w:r w:rsidR="00575E1F" w:rsidRPr="00664E9B">
        <w:rPr>
          <w:rFonts w:ascii="Inconsolata" w:hAnsi="Inconsolata"/>
        </w:rPr>
        <w:t>MusicTrack</w:t>
      </w:r>
      <w:r w:rsidRPr="00564AAF">
        <w:rPr>
          <w:rFonts w:ascii="Inconsolata" w:hAnsi="Inconsolata"/>
        </w:rPr>
        <w:t>/</w:t>
      </w:r>
      <w:r w:rsidR="00575E1F" w:rsidRPr="00575E1F">
        <w:rPr>
          <w:rFonts w:ascii="Inconsolata" w:hAnsi="Inconsolata"/>
        </w:rPr>
        <w:t>UniqueListener</w:t>
      </w:r>
      <w:r w:rsidR="001572C1">
        <w:rPr>
          <w:rFonts w:ascii="Inconsolata" w:hAnsi="Inconsolata"/>
        </w:rPr>
        <w:t>s</w:t>
      </w:r>
      <w:r w:rsidRPr="00564AAF">
        <w:rPr>
          <w:rFonts w:ascii="Inconsolata" w:hAnsi="Inconsolata"/>
        </w:rPr>
        <w:t>/</w:t>
      </w:r>
      <w:r>
        <w:rPr>
          <w:rFonts w:ascii="Inconsolata" w:hAnsi="Inconsolata"/>
        </w:rPr>
        <w:t>Out</w:t>
      </w:r>
      <w:r w:rsidRPr="00564AAF">
        <w:rPr>
          <w:rFonts w:ascii="Inconsolata" w:hAnsi="Inconsolata"/>
        </w:rPr>
        <w:t>put</w:t>
      </w:r>
      <w:r>
        <w:rPr>
          <w:rFonts w:ascii="Inconsolata" w:hAnsi="Inconsolata"/>
        </w:rPr>
        <w:t>/*</w:t>
      </w:r>
    </w:p>
    <w:p w14:paraId="2E28FFAF" w14:textId="6D7039F4" w:rsidR="00FA2E15" w:rsidRPr="00B27E8D" w:rsidRDefault="001572C1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1572C1">
        <w:rPr>
          <w:rFonts w:ascii="Inconsolata" w:hAnsi="Inconsolata"/>
          <w:noProof/>
        </w:rPr>
        <w:drawing>
          <wp:inline distT="0" distB="0" distL="0" distR="0" wp14:anchorId="056C3D3B" wp14:editId="0A927C9C">
            <wp:extent cx="5943600" cy="1111885"/>
            <wp:effectExtent l="0" t="0" r="0" b="0"/>
            <wp:docPr id="20286384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38447" name="Picture 1" descr="A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2168" w14:textId="6098BE4D" w:rsidR="00B21D2E" w:rsidRPr="00B21D2E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>
        <w:rPr>
          <w:rFonts w:ascii="Inconsolata" w:hAnsi="Inconsolata"/>
          <w:b/>
          <w:bCs/>
        </w:rPr>
        <w:t xml:space="preserve">Statement 2: </w:t>
      </w:r>
      <w:r w:rsidRPr="00B21D2E">
        <w:rPr>
          <w:rFonts w:ascii="Inconsolata" w:hAnsi="Inconsolata"/>
        </w:rPr>
        <w:t>Number of times the track was shared with others</w:t>
      </w:r>
    </w:p>
    <w:p w14:paraId="4211B4F3" w14:textId="2977D9D5" w:rsidR="00B21D2E" w:rsidRPr="00B27E8D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Step 3: Compile the </w:t>
      </w:r>
      <w:r w:rsidR="00DA44C3" w:rsidRPr="00DA44C3">
        <w:rPr>
          <w:rFonts w:ascii="Inconsolata" w:hAnsi="Inconsolata"/>
        </w:rPr>
        <w:t>SharedOthers</w:t>
      </w:r>
      <w:r w:rsidRPr="00B27E8D">
        <w:rPr>
          <w:rFonts w:ascii="Inconsolata" w:hAnsi="Inconsolata"/>
        </w:rPr>
        <w:t xml:space="preserve">.java file </w:t>
      </w:r>
    </w:p>
    <w:p w14:paraId="3C57B8D3" w14:textId="77777777" w:rsidR="00B21D2E" w:rsidRPr="00B27E8D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javac -classpath $HADOOP_CLASSPATH -d &lt;</w:t>
      </w:r>
      <w:r>
        <w:rPr>
          <w:rFonts w:ascii="Inconsolata" w:hAnsi="Inconsolata"/>
        </w:rPr>
        <w:t>c</w:t>
      </w:r>
      <w:r w:rsidRPr="00B27E8D">
        <w:rPr>
          <w:rFonts w:ascii="Inconsolata" w:hAnsi="Inconsolata"/>
        </w:rPr>
        <w:t>lasses</w:t>
      </w:r>
      <w:r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>folder</w:t>
      </w:r>
      <w:r>
        <w:rPr>
          <w:rFonts w:ascii="Inconsolata" w:hAnsi="Inconsolata"/>
        </w:rPr>
        <w:t>’s path</w:t>
      </w:r>
      <w:r w:rsidRPr="00B27E8D">
        <w:rPr>
          <w:rFonts w:ascii="Inconsolata" w:hAnsi="Inconsolata"/>
        </w:rPr>
        <w:t>&gt; &lt;</w:t>
      </w:r>
      <w:r>
        <w:rPr>
          <w:rFonts w:ascii="Inconsolata" w:hAnsi="Inconsolata"/>
        </w:rPr>
        <w:t>source’s path</w:t>
      </w:r>
      <w:r w:rsidRPr="00B27E8D">
        <w:rPr>
          <w:rFonts w:ascii="Inconsolata" w:hAnsi="Inconsolata"/>
        </w:rPr>
        <w:t>&gt;</w:t>
      </w:r>
    </w:p>
    <w:p w14:paraId="0C5A5BBC" w14:textId="299394CF" w:rsidR="00B21D2E" w:rsidRPr="00B27E8D" w:rsidRDefault="00DA44C3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DA44C3">
        <w:rPr>
          <w:rFonts w:ascii="Inconsolata" w:hAnsi="Inconsolata"/>
          <w:noProof/>
        </w:rPr>
        <w:drawing>
          <wp:inline distT="0" distB="0" distL="0" distR="0" wp14:anchorId="1DC09B9F" wp14:editId="323F31D5">
            <wp:extent cx="5943600" cy="294640"/>
            <wp:effectExtent l="0" t="0" r="0" b="0"/>
            <wp:docPr id="91132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2160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F00D" w14:textId="77777777" w:rsidR="00B21D2E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Step</w:t>
      </w:r>
      <w:r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 xml:space="preserve">4: Put the output files in </w:t>
      </w:r>
      <w:r>
        <w:rPr>
          <w:rFonts w:ascii="Inconsolata" w:hAnsi="Inconsolata"/>
        </w:rPr>
        <w:t>a</w:t>
      </w:r>
      <w:r w:rsidRPr="00B27E8D">
        <w:rPr>
          <w:rFonts w:ascii="Inconsolata" w:hAnsi="Inconsolata"/>
        </w:rPr>
        <w:t xml:space="preserve"> jar file. </w:t>
      </w:r>
    </w:p>
    <w:p w14:paraId="576ED167" w14:textId="77777777" w:rsidR="00B21D2E" w:rsidRPr="007D1D19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7D1D19">
        <w:rPr>
          <w:rFonts w:ascii="Inconsolata" w:hAnsi="Inconsolata"/>
        </w:rPr>
        <w:t xml:space="preserve">jar -cvf </w:t>
      </w:r>
      <w:r>
        <w:rPr>
          <w:rFonts w:ascii="Inconsolata" w:hAnsi="Inconsolata"/>
        </w:rPr>
        <w:t>&lt;.jar file’s path&gt;</w:t>
      </w:r>
      <w:r w:rsidRPr="007D1D19">
        <w:rPr>
          <w:rFonts w:ascii="Inconsolata" w:hAnsi="Inconsolata"/>
        </w:rPr>
        <w:t xml:space="preserve"> -C </w:t>
      </w:r>
      <w:r w:rsidRPr="00B27E8D">
        <w:rPr>
          <w:rFonts w:ascii="Inconsolata" w:hAnsi="Inconsolata"/>
        </w:rPr>
        <w:t>&lt;</w:t>
      </w:r>
      <w:r>
        <w:rPr>
          <w:rFonts w:ascii="Inconsolata" w:hAnsi="Inconsolata"/>
        </w:rPr>
        <w:t>c</w:t>
      </w:r>
      <w:r w:rsidRPr="00B27E8D">
        <w:rPr>
          <w:rFonts w:ascii="Inconsolata" w:hAnsi="Inconsolata"/>
        </w:rPr>
        <w:t>lasses</w:t>
      </w:r>
      <w:r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>folder</w:t>
      </w:r>
      <w:r>
        <w:rPr>
          <w:rFonts w:ascii="Inconsolata" w:hAnsi="Inconsolata"/>
        </w:rPr>
        <w:t>’s path</w:t>
      </w:r>
      <w:r w:rsidRPr="00B27E8D">
        <w:rPr>
          <w:rFonts w:ascii="Inconsolata" w:hAnsi="Inconsolata"/>
        </w:rPr>
        <w:t>&gt;</w:t>
      </w:r>
      <w:r>
        <w:rPr>
          <w:rFonts w:ascii="Inconsolata" w:hAnsi="Inconsolata"/>
        </w:rPr>
        <w:t xml:space="preserve"> .</w:t>
      </w:r>
    </w:p>
    <w:p w14:paraId="51643C7A" w14:textId="3FAE004F" w:rsidR="00B21D2E" w:rsidRPr="00B27E8D" w:rsidRDefault="00DA44C3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DA44C3">
        <w:rPr>
          <w:rFonts w:ascii="Inconsolata" w:hAnsi="Inconsolata"/>
          <w:noProof/>
        </w:rPr>
        <w:lastRenderedPageBreak/>
        <w:drawing>
          <wp:inline distT="0" distB="0" distL="0" distR="0" wp14:anchorId="114EBD6E" wp14:editId="24EAA8D5">
            <wp:extent cx="5943600" cy="1301115"/>
            <wp:effectExtent l="0" t="0" r="0" b="0"/>
            <wp:docPr id="82995825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58256" name="Picture 1" descr="A computer screen with white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F462" w14:textId="77777777" w:rsidR="00B21D2E" w:rsidRPr="00B27E8D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Step 5: </w:t>
      </w:r>
      <w:r>
        <w:rPr>
          <w:rFonts w:ascii="Inconsolata" w:hAnsi="Inconsolata"/>
        </w:rPr>
        <w:t>Run</w:t>
      </w:r>
      <w:r w:rsidRPr="00B27E8D">
        <w:rPr>
          <w:rFonts w:ascii="Inconsolata" w:hAnsi="Inconsolata"/>
        </w:rPr>
        <w:t xml:space="preserve"> the jar file on Hadoop.</w:t>
      </w:r>
    </w:p>
    <w:p w14:paraId="415C01D5" w14:textId="3A8C9976" w:rsidR="00B21D2E" w:rsidRPr="007D1D19" w:rsidRDefault="00B21D2E" w:rsidP="00B21D2E">
      <w:pPr>
        <w:spacing w:line="276" w:lineRule="auto"/>
        <w:ind w:firstLine="0"/>
        <w:rPr>
          <w:rFonts w:ascii="Inconsolata" w:hAnsi="Inconsolata"/>
          <w:sz w:val="22"/>
          <w:szCs w:val="22"/>
        </w:rPr>
      </w:pPr>
      <w:r w:rsidRPr="007D1D19">
        <w:rPr>
          <w:rFonts w:ascii="Inconsolata" w:hAnsi="Inconsolata"/>
          <w:sz w:val="22"/>
          <w:szCs w:val="22"/>
        </w:rPr>
        <w:t xml:space="preserve">hadoop jar </w:t>
      </w:r>
      <w:r>
        <w:rPr>
          <w:rFonts w:ascii="Inconsolata" w:hAnsi="Inconsolata"/>
        </w:rPr>
        <w:t>&lt;.jar file’s path&gt;</w:t>
      </w:r>
      <w:r w:rsidRPr="007D1D19">
        <w:rPr>
          <w:rFonts w:ascii="Inconsolata" w:hAnsi="Inconsolata"/>
        </w:rPr>
        <w:t xml:space="preserve"> </w:t>
      </w:r>
      <w:r w:rsidR="00DA44C3" w:rsidRPr="00DA44C3">
        <w:rPr>
          <w:rFonts w:ascii="Inconsolata" w:hAnsi="Inconsolata"/>
        </w:rPr>
        <w:t>SharedOthers</w:t>
      </w:r>
      <w:r w:rsidRPr="007D1D19">
        <w:rPr>
          <w:rFonts w:ascii="Inconsolata" w:hAnsi="Inconsolata"/>
          <w:sz w:val="22"/>
          <w:szCs w:val="22"/>
        </w:rPr>
        <w:t xml:space="preserve"> </w:t>
      </w:r>
      <w:r w:rsidRPr="00564AAF">
        <w:rPr>
          <w:rFonts w:ascii="Inconsolata" w:hAnsi="Inconsolata"/>
        </w:rPr>
        <w:t>/</w:t>
      </w:r>
      <w:r w:rsidRPr="00664E9B">
        <w:rPr>
          <w:rFonts w:ascii="Inconsolata" w:hAnsi="Inconsolata"/>
        </w:rPr>
        <w:t>MusicTrack</w:t>
      </w:r>
      <w:r w:rsidRPr="00564AAF">
        <w:rPr>
          <w:rFonts w:ascii="Inconsolata" w:hAnsi="Inconsolata"/>
        </w:rPr>
        <w:t>/Input</w:t>
      </w:r>
      <w:r w:rsidRPr="007D1D19">
        <w:rPr>
          <w:rFonts w:ascii="Inconsolata" w:hAnsi="Inconsolata"/>
          <w:sz w:val="22"/>
          <w:szCs w:val="22"/>
        </w:rPr>
        <w:t xml:space="preserve"> </w:t>
      </w:r>
      <w:r w:rsidRPr="00564AAF">
        <w:rPr>
          <w:rFonts w:ascii="Inconsolata" w:hAnsi="Inconsolata"/>
        </w:rPr>
        <w:t>/</w:t>
      </w:r>
      <w:r w:rsidRPr="00664E9B">
        <w:rPr>
          <w:rFonts w:ascii="Inconsolata" w:hAnsi="Inconsolata"/>
        </w:rPr>
        <w:t>MusicTrack</w:t>
      </w:r>
      <w:r w:rsidRPr="00564AAF">
        <w:rPr>
          <w:rFonts w:ascii="Inconsolata" w:hAnsi="Inconsolata"/>
        </w:rPr>
        <w:t>/</w:t>
      </w:r>
      <w:r w:rsidR="00DA44C3" w:rsidRPr="00DA44C3">
        <w:rPr>
          <w:rFonts w:ascii="Inconsolata" w:hAnsi="Inconsolata"/>
        </w:rPr>
        <w:t>SharedOthers</w:t>
      </w:r>
      <w:r>
        <w:rPr>
          <w:rFonts w:ascii="Inconsolata" w:hAnsi="Inconsolata"/>
        </w:rPr>
        <w:t>/Out</w:t>
      </w:r>
      <w:r w:rsidRPr="00564AAF">
        <w:rPr>
          <w:rFonts w:ascii="Inconsolata" w:hAnsi="Inconsolata"/>
        </w:rPr>
        <w:t>put</w:t>
      </w:r>
    </w:p>
    <w:p w14:paraId="01BF24FF" w14:textId="38C94F35" w:rsidR="00B21D2E" w:rsidRDefault="00F91C38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F91C38">
        <w:rPr>
          <w:rFonts w:ascii="Inconsolata" w:hAnsi="Inconsolata"/>
          <w:noProof/>
        </w:rPr>
        <w:drawing>
          <wp:inline distT="0" distB="0" distL="0" distR="0" wp14:anchorId="1DF07BD9" wp14:editId="1C8DAB39">
            <wp:extent cx="5943600" cy="313055"/>
            <wp:effectExtent l="0" t="0" r="0" b="0"/>
            <wp:docPr id="143436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6672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33D4" w14:textId="64421DC4" w:rsidR="00F91C38" w:rsidRPr="00B27E8D" w:rsidRDefault="00F91C38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F91C38">
        <w:rPr>
          <w:rFonts w:ascii="Inconsolata" w:hAnsi="Inconsolata"/>
          <w:noProof/>
        </w:rPr>
        <w:drawing>
          <wp:inline distT="0" distB="0" distL="0" distR="0" wp14:anchorId="577CD8BF" wp14:editId="59DEDDD7">
            <wp:extent cx="5943600" cy="739775"/>
            <wp:effectExtent l="0" t="0" r="0" b="0"/>
            <wp:docPr id="89800029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00294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EB3C" w14:textId="77777777" w:rsidR="00B21D2E" w:rsidRPr="00B27E8D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Step 6: Result</w:t>
      </w:r>
    </w:p>
    <w:p w14:paraId="611F10CC" w14:textId="4F086196" w:rsidR="00B21D2E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>
        <w:rPr>
          <w:rFonts w:ascii="Inconsolata" w:hAnsi="Inconsolata"/>
        </w:rPr>
        <w:t>h</w:t>
      </w:r>
      <w:r w:rsidRPr="00B27E8D">
        <w:rPr>
          <w:rFonts w:ascii="Inconsolata" w:hAnsi="Inconsolata"/>
        </w:rPr>
        <w:t xml:space="preserve">adoop dfs -cat </w:t>
      </w:r>
      <w:r w:rsidRPr="00564AAF">
        <w:rPr>
          <w:rFonts w:ascii="Inconsolata" w:hAnsi="Inconsolata"/>
        </w:rPr>
        <w:t>/</w:t>
      </w:r>
      <w:r w:rsidRPr="00664E9B">
        <w:rPr>
          <w:rFonts w:ascii="Inconsolata" w:hAnsi="Inconsolata"/>
        </w:rPr>
        <w:t>MusicTrack</w:t>
      </w:r>
      <w:r w:rsidRPr="00564AAF">
        <w:rPr>
          <w:rFonts w:ascii="Inconsolata" w:hAnsi="Inconsolata"/>
        </w:rPr>
        <w:t>/</w:t>
      </w:r>
      <w:r w:rsidR="00F91C38" w:rsidRPr="00DA44C3">
        <w:rPr>
          <w:rFonts w:ascii="Inconsolata" w:hAnsi="Inconsolata"/>
        </w:rPr>
        <w:t>SharedOthers</w:t>
      </w:r>
      <w:r w:rsidRPr="00564AAF">
        <w:rPr>
          <w:rFonts w:ascii="Inconsolata" w:hAnsi="Inconsolata"/>
        </w:rPr>
        <w:t>/</w:t>
      </w:r>
      <w:r>
        <w:rPr>
          <w:rFonts w:ascii="Inconsolata" w:hAnsi="Inconsolata"/>
        </w:rPr>
        <w:t>Out</w:t>
      </w:r>
      <w:r w:rsidRPr="00564AAF">
        <w:rPr>
          <w:rFonts w:ascii="Inconsolata" w:hAnsi="Inconsolata"/>
        </w:rPr>
        <w:t>put</w:t>
      </w:r>
      <w:r>
        <w:rPr>
          <w:rFonts w:ascii="Inconsolata" w:hAnsi="Inconsolata"/>
        </w:rPr>
        <w:t>/*</w:t>
      </w:r>
    </w:p>
    <w:p w14:paraId="271B2903" w14:textId="4D4C63FD" w:rsidR="00F91C38" w:rsidRPr="00B27E8D" w:rsidRDefault="00F91C38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F91C38">
        <w:rPr>
          <w:rFonts w:ascii="Inconsolata" w:hAnsi="Inconsolata"/>
          <w:noProof/>
        </w:rPr>
        <w:drawing>
          <wp:inline distT="0" distB="0" distL="0" distR="0" wp14:anchorId="06A4AE81" wp14:editId="0E973064">
            <wp:extent cx="5943600" cy="899795"/>
            <wp:effectExtent l="0" t="0" r="0" b="0"/>
            <wp:docPr id="16065790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79087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BFA0" w14:textId="1083CCA2" w:rsidR="00B21D2E" w:rsidRPr="00B21D2E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>
        <w:rPr>
          <w:rFonts w:ascii="Inconsolata" w:hAnsi="Inconsolata"/>
          <w:b/>
          <w:bCs/>
        </w:rPr>
        <w:t xml:space="preserve">Statement 3: </w:t>
      </w:r>
      <w:r w:rsidRPr="00B21D2E">
        <w:rPr>
          <w:rFonts w:ascii="Inconsolata" w:hAnsi="Inconsolata"/>
        </w:rPr>
        <w:t>Number of times the track was listened to on the radio</w:t>
      </w:r>
    </w:p>
    <w:p w14:paraId="5F5332C4" w14:textId="57F0DC42" w:rsidR="00B21D2E" w:rsidRPr="00B27E8D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Step 3: Compile the </w:t>
      </w:r>
      <w:r w:rsidR="00F91C38" w:rsidRPr="00F91C38">
        <w:rPr>
          <w:rFonts w:ascii="Inconsolata" w:hAnsi="Inconsolata"/>
        </w:rPr>
        <w:t>ListenedRadio</w:t>
      </w:r>
      <w:r w:rsidRPr="00B27E8D">
        <w:rPr>
          <w:rFonts w:ascii="Inconsolata" w:hAnsi="Inconsolata"/>
        </w:rPr>
        <w:t xml:space="preserve">.java file </w:t>
      </w:r>
    </w:p>
    <w:p w14:paraId="15CF7AA6" w14:textId="77777777" w:rsidR="00B21D2E" w:rsidRPr="00B27E8D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javac -classpath $HADOOP_CLASSPATH -d &lt;</w:t>
      </w:r>
      <w:r>
        <w:rPr>
          <w:rFonts w:ascii="Inconsolata" w:hAnsi="Inconsolata"/>
        </w:rPr>
        <w:t>c</w:t>
      </w:r>
      <w:r w:rsidRPr="00B27E8D">
        <w:rPr>
          <w:rFonts w:ascii="Inconsolata" w:hAnsi="Inconsolata"/>
        </w:rPr>
        <w:t>lasses</w:t>
      </w:r>
      <w:r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>folder</w:t>
      </w:r>
      <w:r>
        <w:rPr>
          <w:rFonts w:ascii="Inconsolata" w:hAnsi="Inconsolata"/>
        </w:rPr>
        <w:t>’s path</w:t>
      </w:r>
      <w:r w:rsidRPr="00B27E8D">
        <w:rPr>
          <w:rFonts w:ascii="Inconsolata" w:hAnsi="Inconsolata"/>
        </w:rPr>
        <w:t>&gt; &lt;</w:t>
      </w:r>
      <w:r>
        <w:rPr>
          <w:rFonts w:ascii="Inconsolata" w:hAnsi="Inconsolata"/>
        </w:rPr>
        <w:t>source’s path</w:t>
      </w:r>
      <w:r w:rsidRPr="00B27E8D">
        <w:rPr>
          <w:rFonts w:ascii="Inconsolata" w:hAnsi="Inconsolata"/>
        </w:rPr>
        <w:t>&gt;</w:t>
      </w:r>
    </w:p>
    <w:p w14:paraId="53A0E5EE" w14:textId="05E1D7C4" w:rsidR="00B21D2E" w:rsidRPr="00B27E8D" w:rsidRDefault="00F91C38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F91C38">
        <w:rPr>
          <w:rFonts w:ascii="Inconsolata" w:hAnsi="Inconsolata"/>
          <w:noProof/>
        </w:rPr>
        <w:drawing>
          <wp:inline distT="0" distB="0" distL="0" distR="0" wp14:anchorId="441F38C5" wp14:editId="576E1F22">
            <wp:extent cx="5943600" cy="320040"/>
            <wp:effectExtent l="0" t="0" r="0" b="0"/>
            <wp:docPr id="182676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6852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BB11" w14:textId="77777777" w:rsidR="00B21D2E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Step</w:t>
      </w:r>
      <w:r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 xml:space="preserve">4: Put the output files in </w:t>
      </w:r>
      <w:r>
        <w:rPr>
          <w:rFonts w:ascii="Inconsolata" w:hAnsi="Inconsolata"/>
        </w:rPr>
        <w:t>a</w:t>
      </w:r>
      <w:r w:rsidRPr="00B27E8D">
        <w:rPr>
          <w:rFonts w:ascii="Inconsolata" w:hAnsi="Inconsolata"/>
        </w:rPr>
        <w:t xml:space="preserve"> jar file. </w:t>
      </w:r>
    </w:p>
    <w:p w14:paraId="7D9272AF" w14:textId="77777777" w:rsidR="00B21D2E" w:rsidRPr="007D1D19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7D1D19">
        <w:rPr>
          <w:rFonts w:ascii="Inconsolata" w:hAnsi="Inconsolata"/>
        </w:rPr>
        <w:t xml:space="preserve">jar -cvf </w:t>
      </w:r>
      <w:r>
        <w:rPr>
          <w:rFonts w:ascii="Inconsolata" w:hAnsi="Inconsolata"/>
        </w:rPr>
        <w:t>&lt;.jar file’s path&gt;</w:t>
      </w:r>
      <w:r w:rsidRPr="007D1D19">
        <w:rPr>
          <w:rFonts w:ascii="Inconsolata" w:hAnsi="Inconsolata"/>
        </w:rPr>
        <w:t xml:space="preserve"> -C </w:t>
      </w:r>
      <w:r w:rsidRPr="00B27E8D">
        <w:rPr>
          <w:rFonts w:ascii="Inconsolata" w:hAnsi="Inconsolata"/>
        </w:rPr>
        <w:t>&lt;</w:t>
      </w:r>
      <w:r>
        <w:rPr>
          <w:rFonts w:ascii="Inconsolata" w:hAnsi="Inconsolata"/>
        </w:rPr>
        <w:t>c</w:t>
      </w:r>
      <w:r w:rsidRPr="00B27E8D">
        <w:rPr>
          <w:rFonts w:ascii="Inconsolata" w:hAnsi="Inconsolata"/>
        </w:rPr>
        <w:t>lasses</w:t>
      </w:r>
      <w:r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>folder</w:t>
      </w:r>
      <w:r>
        <w:rPr>
          <w:rFonts w:ascii="Inconsolata" w:hAnsi="Inconsolata"/>
        </w:rPr>
        <w:t>’s path</w:t>
      </w:r>
      <w:r w:rsidRPr="00B27E8D">
        <w:rPr>
          <w:rFonts w:ascii="Inconsolata" w:hAnsi="Inconsolata"/>
        </w:rPr>
        <w:t>&gt;</w:t>
      </w:r>
      <w:r>
        <w:rPr>
          <w:rFonts w:ascii="Inconsolata" w:hAnsi="Inconsolata"/>
        </w:rPr>
        <w:t xml:space="preserve"> .</w:t>
      </w:r>
    </w:p>
    <w:p w14:paraId="764698E9" w14:textId="1095EC4B" w:rsidR="00B21D2E" w:rsidRPr="00B27E8D" w:rsidRDefault="00F91C38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F91C38">
        <w:rPr>
          <w:rFonts w:ascii="Inconsolata" w:hAnsi="Inconsolata"/>
          <w:noProof/>
        </w:rPr>
        <w:drawing>
          <wp:inline distT="0" distB="0" distL="0" distR="0" wp14:anchorId="6296B869" wp14:editId="1278FE4D">
            <wp:extent cx="5943600" cy="1583690"/>
            <wp:effectExtent l="0" t="0" r="0" b="0"/>
            <wp:docPr id="197803112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31128" name="Picture 1" descr="A computer screen shot of a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0DDF" w14:textId="77777777" w:rsidR="00B21D2E" w:rsidRPr="00B27E8D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Step 5: </w:t>
      </w:r>
      <w:r>
        <w:rPr>
          <w:rFonts w:ascii="Inconsolata" w:hAnsi="Inconsolata"/>
        </w:rPr>
        <w:t>Run</w:t>
      </w:r>
      <w:r w:rsidRPr="00B27E8D">
        <w:rPr>
          <w:rFonts w:ascii="Inconsolata" w:hAnsi="Inconsolata"/>
        </w:rPr>
        <w:t xml:space="preserve"> the jar file on Hadoop.</w:t>
      </w:r>
    </w:p>
    <w:p w14:paraId="78D1D4C9" w14:textId="6CAB2C64" w:rsidR="00B21D2E" w:rsidRPr="007D1D19" w:rsidRDefault="00B21D2E" w:rsidP="00B21D2E">
      <w:pPr>
        <w:spacing w:line="276" w:lineRule="auto"/>
        <w:ind w:firstLine="0"/>
        <w:rPr>
          <w:rFonts w:ascii="Inconsolata" w:hAnsi="Inconsolata"/>
          <w:sz w:val="22"/>
          <w:szCs w:val="22"/>
        </w:rPr>
      </w:pPr>
      <w:r w:rsidRPr="007D1D19">
        <w:rPr>
          <w:rFonts w:ascii="Inconsolata" w:hAnsi="Inconsolata"/>
          <w:sz w:val="22"/>
          <w:szCs w:val="22"/>
        </w:rPr>
        <w:lastRenderedPageBreak/>
        <w:t xml:space="preserve">hadoop jar </w:t>
      </w:r>
      <w:r>
        <w:rPr>
          <w:rFonts w:ascii="Inconsolata" w:hAnsi="Inconsolata"/>
        </w:rPr>
        <w:t>&lt;.jar file’s path&gt;</w:t>
      </w:r>
      <w:r w:rsidRPr="007D1D19">
        <w:rPr>
          <w:rFonts w:ascii="Inconsolata" w:hAnsi="Inconsolata"/>
        </w:rPr>
        <w:t xml:space="preserve"> </w:t>
      </w:r>
      <w:r w:rsidR="00F91C38" w:rsidRPr="00F91C38">
        <w:rPr>
          <w:rFonts w:ascii="Inconsolata" w:hAnsi="Inconsolata"/>
        </w:rPr>
        <w:t>ListenedRadio</w:t>
      </w:r>
      <w:r w:rsidRPr="007D1D19">
        <w:rPr>
          <w:rFonts w:ascii="Inconsolata" w:hAnsi="Inconsolata"/>
          <w:sz w:val="22"/>
          <w:szCs w:val="22"/>
        </w:rPr>
        <w:t xml:space="preserve"> </w:t>
      </w:r>
      <w:r w:rsidRPr="00564AAF">
        <w:rPr>
          <w:rFonts w:ascii="Inconsolata" w:hAnsi="Inconsolata"/>
        </w:rPr>
        <w:t>/</w:t>
      </w:r>
      <w:r w:rsidRPr="00664E9B">
        <w:rPr>
          <w:rFonts w:ascii="Inconsolata" w:hAnsi="Inconsolata"/>
        </w:rPr>
        <w:t>MusicTrack</w:t>
      </w:r>
      <w:r w:rsidRPr="00564AAF">
        <w:rPr>
          <w:rFonts w:ascii="Inconsolata" w:hAnsi="Inconsolata"/>
        </w:rPr>
        <w:t>/Input</w:t>
      </w:r>
      <w:r w:rsidRPr="007D1D19">
        <w:rPr>
          <w:rFonts w:ascii="Inconsolata" w:hAnsi="Inconsolata"/>
          <w:sz w:val="22"/>
          <w:szCs w:val="22"/>
        </w:rPr>
        <w:t xml:space="preserve"> </w:t>
      </w:r>
      <w:r w:rsidRPr="00564AAF">
        <w:rPr>
          <w:rFonts w:ascii="Inconsolata" w:hAnsi="Inconsolata"/>
        </w:rPr>
        <w:t>/</w:t>
      </w:r>
      <w:r w:rsidRPr="00664E9B">
        <w:rPr>
          <w:rFonts w:ascii="Inconsolata" w:hAnsi="Inconsolata"/>
        </w:rPr>
        <w:t>MusicTrack</w:t>
      </w:r>
      <w:r w:rsidRPr="00564AAF">
        <w:rPr>
          <w:rFonts w:ascii="Inconsolata" w:hAnsi="Inconsolata"/>
        </w:rPr>
        <w:t>/</w:t>
      </w:r>
      <w:r w:rsidR="00F91C38" w:rsidRPr="00F91C38">
        <w:rPr>
          <w:rFonts w:ascii="Inconsolata" w:hAnsi="Inconsolata"/>
        </w:rPr>
        <w:t>ListenedRadio</w:t>
      </w:r>
      <w:r>
        <w:rPr>
          <w:rFonts w:ascii="Inconsolata" w:hAnsi="Inconsolata"/>
        </w:rPr>
        <w:t>/Out</w:t>
      </w:r>
      <w:r w:rsidRPr="00564AAF">
        <w:rPr>
          <w:rFonts w:ascii="Inconsolata" w:hAnsi="Inconsolata"/>
        </w:rPr>
        <w:t>put</w:t>
      </w:r>
    </w:p>
    <w:p w14:paraId="24DD2CBD" w14:textId="18090A9A" w:rsidR="00B21D2E" w:rsidRDefault="00A525F5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A525F5">
        <w:rPr>
          <w:rFonts w:ascii="Inconsolata" w:hAnsi="Inconsolata"/>
          <w:noProof/>
        </w:rPr>
        <w:drawing>
          <wp:inline distT="0" distB="0" distL="0" distR="0" wp14:anchorId="2DE8776F" wp14:editId="010BBD7F">
            <wp:extent cx="5943600" cy="322580"/>
            <wp:effectExtent l="0" t="0" r="0" b="0"/>
            <wp:docPr id="115521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1937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57C2" w14:textId="5ED87DDF" w:rsidR="00A525F5" w:rsidRPr="00B27E8D" w:rsidRDefault="00A525F5" w:rsidP="00A525F5">
      <w:pPr>
        <w:tabs>
          <w:tab w:val="left" w:pos="2562"/>
        </w:tabs>
        <w:spacing w:line="276" w:lineRule="auto"/>
        <w:ind w:firstLine="0"/>
        <w:jc w:val="both"/>
        <w:rPr>
          <w:rFonts w:ascii="Inconsolata" w:hAnsi="Inconsolata"/>
        </w:rPr>
      </w:pPr>
      <w:r w:rsidRPr="00A525F5">
        <w:rPr>
          <w:rFonts w:ascii="Inconsolata" w:hAnsi="Inconsolata"/>
          <w:noProof/>
        </w:rPr>
        <w:drawing>
          <wp:inline distT="0" distB="0" distL="0" distR="0" wp14:anchorId="0D74848C" wp14:editId="4C8D2BDC">
            <wp:extent cx="5943600" cy="739775"/>
            <wp:effectExtent l="0" t="0" r="0" b="0"/>
            <wp:docPr id="1432508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0850" name="Picture 1" descr="A black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231A" w14:textId="77777777" w:rsidR="00B21D2E" w:rsidRPr="00B27E8D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Step 6: Result</w:t>
      </w:r>
    </w:p>
    <w:p w14:paraId="23F1917C" w14:textId="2E956220" w:rsidR="00B21D2E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>
        <w:rPr>
          <w:rFonts w:ascii="Inconsolata" w:hAnsi="Inconsolata"/>
        </w:rPr>
        <w:t>h</w:t>
      </w:r>
      <w:r w:rsidRPr="00B27E8D">
        <w:rPr>
          <w:rFonts w:ascii="Inconsolata" w:hAnsi="Inconsolata"/>
        </w:rPr>
        <w:t xml:space="preserve">adoop dfs -cat </w:t>
      </w:r>
      <w:r w:rsidRPr="00564AAF">
        <w:rPr>
          <w:rFonts w:ascii="Inconsolata" w:hAnsi="Inconsolata"/>
        </w:rPr>
        <w:t>/</w:t>
      </w:r>
      <w:r w:rsidRPr="00664E9B">
        <w:rPr>
          <w:rFonts w:ascii="Inconsolata" w:hAnsi="Inconsolata"/>
        </w:rPr>
        <w:t>MusicTrack</w:t>
      </w:r>
      <w:r w:rsidRPr="00564AAF">
        <w:rPr>
          <w:rFonts w:ascii="Inconsolata" w:hAnsi="Inconsolata"/>
        </w:rPr>
        <w:t>/</w:t>
      </w:r>
      <w:r w:rsidR="00F91C38" w:rsidRPr="00F91C38">
        <w:rPr>
          <w:rFonts w:ascii="Inconsolata" w:hAnsi="Inconsolata"/>
        </w:rPr>
        <w:t>ListenedRadio</w:t>
      </w:r>
      <w:r w:rsidRPr="00564AAF">
        <w:rPr>
          <w:rFonts w:ascii="Inconsolata" w:hAnsi="Inconsolata"/>
        </w:rPr>
        <w:t>/</w:t>
      </w:r>
      <w:r>
        <w:rPr>
          <w:rFonts w:ascii="Inconsolata" w:hAnsi="Inconsolata"/>
        </w:rPr>
        <w:t>Out</w:t>
      </w:r>
      <w:r w:rsidRPr="00564AAF">
        <w:rPr>
          <w:rFonts w:ascii="Inconsolata" w:hAnsi="Inconsolata"/>
        </w:rPr>
        <w:t>put</w:t>
      </w:r>
      <w:r>
        <w:rPr>
          <w:rFonts w:ascii="Inconsolata" w:hAnsi="Inconsolata"/>
        </w:rPr>
        <w:t>/*</w:t>
      </w:r>
    </w:p>
    <w:p w14:paraId="076ABAC6" w14:textId="63AAEAC8" w:rsidR="00F91C38" w:rsidRPr="00B27E8D" w:rsidRDefault="00A525F5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A525F5">
        <w:rPr>
          <w:rFonts w:ascii="Inconsolata" w:hAnsi="Inconsolata"/>
          <w:noProof/>
        </w:rPr>
        <w:drawing>
          <wp:inline distT="0" distB="0" distL="0" distR="0" wp14:anchorId="2EFDF1CB" wp14:editId="7516D4A8">
            <wp:extent cx="5943600" cy="1147445"/>
            <wp:effectExtent l="0" t="0" r="0" b="0"/>
            <wp:docPr id="2039433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33623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D81C" w14:textId="77453F8A" w:rsidR="00B21D2E" w:rsidRPr="00B21D2E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>
        <w:rPr>
          <w:rFonts w:ascii="Inconsolata" w:hAnsi="Inconsolata"/>
          <w:b/>
          <w:bCs/>
        </w:rPr>
        <w:t xml:space="preserve">Statement 4: </w:t>
      </w:r>
      <w:r w:rsidRPr="00B21D2E">
        <w:rPr>
          <w:rFonts w:ascii="Inconsolata" w:hAnsi="Inconsolata"/>
        </w:rPr>
        <w:t>Number of times the track was listened to in tota</w:t>
      </w:r>
      <w:r w:rsidR="00F43C46">
        <w:rPr>
          <w:rFonts w:ascii="Inconsolata" w:hAnsi="Inconsolata"/>
        </w:rPr>
        <w:t>l</w:t>
      </w:r>
    </w:p>
    <w:p w14:paraId="6C2FA14E" w14:textId="6E91CC89" w:rsidR="00B21D2E" w:rsidRPr="00B27E8D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Step 3: Compile the </w:t>
      </w:r>
      <w:r w:rsidR="00F43C46" w:rsidRPr="00F43C46">
        <w:rPr>
          <w:rFonts w:ascii="Inconsolata" w:hAnsi="Inconsolata"/>
        </w:rPr>
        <w:t>ListenedTotal</w:t>
      </w:r>
      <w:r w:rsidRPr="00B27E8D">
        <w:rPr>
          <w:rFonts w:ascii="Inconsolata" w:hAnsi="Inconsolata"/>
        </w:rPr>
        <w:t xml:space="preserve">.java file </w:t>
      </w:r>
    </w:p>
    <w:p w14:paraId="7A4C2631" w14:textId="77777777" w:rsidR="00B21D2E" w:rsidRPr="00B27E8D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javac -classpath $HADOOP_CLASSPATH -d &lt;</w:t>
      </w:r>
      <w:r>
        <w:rPr>
          <w:rFonts w:ascii="Inconsolata" w:hAnsi="Inconsolata"/>
        </w:rPr>
        <w:t>c</w:t>
      </w:r>
      <w:r w:rsidRPr="00B27E8D">
        <w:rPr>
          <w:rFonts w:ascii="Inconsolata" w:hAnsi="Inconsolata"/>
        </w:rPr>
        <w:t>lasses</w:t>
      </w:r>
      <w:r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>folder</w:t>
      </w:r>
      <w:r>
        <w:rPr>
          <w:rFonts w:ascii="Inconsolata" w:hAnsi="Inconsolata"/>
        </w:rPr>
        <w:t>’s path</w:t>
      </w:r>
      <w:r w:rsidRPr="00B27E8D">
        <w:rPr>
          <w:rFonts w:ascii="Inconsolata" w:hAnsi="Inconsolata"/>
        </w:rPr>
        <w:t>&gt; &lt;</w:t>
      </w:r>
      <w:r>
        <w:rPr>
          <w:rFonts w:ascii="Inconsolata" w:hAnsi="Inconsolata"/>
        </w:rPr>
        <w:t>source’s path</w:t>
      </w:r>
      <w:r w:rsidRPr="00B27E8D">
        <w:rPr>
          <w:rFonts w:ascii="Inconsolata" w:hAnsi="Inconsolata"/>
        </w:rPr>
        <w:t>&gt;</w:t>
      </w:r>
    </w:p>
    <w:p w14:paraId="5662258D" w14:textId="351059BA" w:rsidR="00B21D2E" w:rsidRPr="00B27E8D" w:rsidRDefault="00F43C46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F43C46">
        <w:rPr>
          <w:rFonts w:ascii="Inconsolata" w:hAnsi="Inconsolata"/>
          <w:noProof/>
        </w:rPr>
        <w:drawing>
          <wp:inline distT="0" distB="0" distL="0" distR="0" wp14:anchorId="4F4F02F2" wp14:editId="07616BAE">
            <wp:extent cx="5943600" cy="321310"/>
            <wp:effectExtent l="0" t="0" r="0" b="0"/>
            <wp:docPr id="195917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7460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86E4" w14:textId="77777777" w:rsidR="00B21D2E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Step</w:t>
      </w:r>
      <w:r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 xml:space="preserve">4: Put the output files in </w:t>
      </w:r>
      <w:r>
        <w:rPr>
          <w:rFonts w:ascii="Inconsolata" w:hAnsi="Inconsolata"/>
        </w:rPr>
        <w:t>a</w:t>
      </w:r>
      <w:r w:rsidRPr="00B27E8D">
        <w:rPr>
          <w:rFonts w:ascii="Inconsolata" w:hAnsi="Inconsolata"/>
        </w:rPr>
        <w:t xml:space="preserve"> jar file. </w:t>
      </w:r>
    </w:p>
    <w:p w14:paraId="690E852F" w14:textId="77777777" w:rsidR="00B21D2E" w:rsidRPr="007D1D19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7D1D19">
        <w:rPr>
          <w:rFonts w:ascii="Inconsolata" w:hAnsi="Inconsolata"/>
        </w:rPr>
        <w:t xml:space="preserve">jar -cvf </w:t>
      </w:r>
      <w:r>
        <w:rPr>
          <w:rFonts w:ascii="Inconsolata" w:hAnsi="Inconsolata"/>
        </w:rPr>
        <w:t>&lt;.jar file’s path&gt;</w:t>
      </w:r>
      <w:r w:rsidRPr="007D1D19">
        <w:rPr>
          <w:rFonts w:ascii="Inconsolata" w:hAnsi="Inconsolata"/>
        </w:rPr>
        <w:t xml:space="preserve"> -C </w:t>
      </w:r>
      <w:r w:rsidRPr="00B27E8D">
        <w:rPr>
          <w:rFonts w:ascii="Inconsolata" w:hAnsi="Inconsolata"/>
        </w:rPr>
        <w:t>&lt;</w:t>
      </w:r>
      <w:r>
        <w:rPr>
          <w:rFonts w:ascii="Inconsolata" w:hAnsi="Inconsolata"/>
        </w:rPr>
        <w:t>c</w:t>
      </w:r>
      <w:r w:rsidRPr="00B27E8D">
        <w:rPr>
          <w:rFonts w:ascii="Inconsolata" w:hAnsi="Inconsolata"/>
        </w:rPr>
        <w:t>lasses</w:t>
      </w:r>
      <w:r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>folder</w:t>
      </w:r>
      <w:r>
        <w:rPr>
          <w:rFonts w:ascii="Inconsolata" w:hAnsi="Inconsolata"/>
        </w:rPr>
        <w:t>’s path</w:t>
      </w:r>
      <w:r w:rsidRPr="00B27E8D">
        <w:rPr>
          <w:rFonts w:ascii="Inconsolata" w:hAnsi="Inconsolata"/>
        </w:rPr>
        <w:t>&gt;</w:t>
      </w:r>
      <w:r>
        <w:rPr>
          <w:rFonts w:ascii="Inconsolata" w:hAnsi="Inconsolata"/>
        </w:rPr>
        <w:t xml:space="preserve"> .</w:t>
      </w:r>
    </w:p>
    <w:p w14:paraId="6D184A4B" w14:textId="2ACBDF44" w:rsidR="00B21D2E" w:rsidRPr="00B27E8D" w:rsidRDefault="00F43C46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F43C46">
        <w:rPr>
          <w:rFonts w:ascii="Inconsolata" w:hAnsi="Inconsolata"/>
          <w:noProof/>
        </w:rPr>
        <w:drawing>
          <wp:inline distT="0" distB="0" distL="0" distR="0" wp14:anchorId="6A40F929" wp14:editId="145A7C24">
            <wp:extent cx="5943600" cy="1461135"/>
            <wp:effectExtent l="0" t="0" r="0" b="0"/>
            <wp:docPr id="156926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6057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0080" w14:textId="77777777" w:rsidR="00B21D2E" w:rsidRPr="00B27E8D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Step 5: </w:t>
      </w:r>
      <w:r>
        <w:rPr>
          <w:rFonts w:ascii="Inconsolata" w:hAnsi="Inconsolata"/>
        </w:rPr>
        <w:t>Run</w:t>
      </w:r>
      <w:r w:rsidRPr="00B27E8D">
        <w:rPr>
          <w:rFonts w:ascii="Inconsolata" w:hAnsi="Inconsolata"/>
        </w:rPr>
        <w:t xml:space="preserve"> the jar file on Hadoop.</w:t>
      </w:r>
    </w:p>
    <w:p w14:paraId="540B2602" w14:textId="4ECD1039" w:rsidR="00B21D2E" w:rsidRPr="007D1D19" w:rsidRDefault="00B21D2E" w:rsidP="00B21D2E">
      <w:pPr>
        <w:spacing w:line="276" w:lineRule="auto"/>
        <w:ind w:firstLine="0"/>
        <w:rPr>
          <w:rFonts w:ascii="Inconsolata" w:hAnsi="Inconsolata"/>
          <w:sz w:val="22"/>
          <w:szCs w:val="22"/>
        </w:rPr>
      </w:pPr>
      <w:r w:rsidRPr="007D1D19">
        <w:rPr>
          <w:rFonts w:ascii="Inconsolata" w:hAnsi="Inconsolata"/>
          <w:sz w:val="22"/>
          <w:szCs w:val="22"/>
        </w:rPr>
        <w:t xml:space="preserve">hadoop jar </w:t>
      </w:r>
      <w:r>
        <w:rPr>
          <w:rFonts w:ascii="Inconsolata" w:hAnsi="Inconsolata"/>
        </w:rPr>
        <w:t>&lt;.jar file’s path&gt;</w:t>
      </w:r>
      <w:r w:rsidRPr="007D1D19">
        <w:rPr>
          <w:rFonts w:ascii="Inconsolata" w:hAnsi="Inconsolata"/>
        </w:rPr>
        <w:t xml:space="preserve"> </w:t>
      </w:r>
      <w:r w:rsidR="00F43C46" w:rsidRPr="00F43C46">
        <w:rPr>
          <w:rFonts w:ascii="Inconsolata" w:hAnsi="Inconsolata"/>
        </w:rPr>
        <w:t>ListenedTotal</w:t>
      </w:r>
      <w:r w:rsidRPr="007D1D19">
        <w:rPr>
          <w:rFonts w:ascii="Inconsolata" w:hAnsi="Inconsolata"/>
          <w:sz w:val="22"/>
          <w:szCs w:val="22"/>
        </w:rPr>
        <w:t xml:space="preserve"> </w:t>
      </w:r>
      <w:r w:rsidRPr="00564AAF">
        <w:rPr>
          <w:rFonts w:ascii="Inconsolata" w:hAnsi="Inconsolata"/>
        </w:rPr>
        <w:t>/</w:t>
      </w:r>
      <w:r w:rsidRPr="00664E9B">
        <w:rPr>
          <w:rFonts w:ascii="Inconsolata" w:hAnsi="Inconsolata"/>
        </w:rPr>
        <w:t>MusicTrack</w:t>
      </w:r>
      <w:r w:rsidRPr="00564AAF">
        <w:rPr>
          <w:rFonts w:ascii="Inconsolata" w:hAnsi="Inconsolata"/>
        </w:rPr>
        <w:t>/Input</w:t>
      </w:r>
      <w:r w:rsidRPr="007D1D19">
        <w:rPr>
          <w:rFonts w:ascii="Inconsolata" w:hAnsi="Inconsolata"/>
          <w:sz w:val="22"/>
          <w:szCs w:val="22"/>
        </w:rPr>
        <w:t xml:space="preserve"> </w:t>
      </w:r>
      <w:r w:rsidRPr="00564AAF">
        <w:rPr>
          <w:rFonts w:ascii="Inconsolata" w:hAnsi="Inconsolata"/>
        </w:rPr>
        <w:t>/</w:t>
      </w:r>
      <w:r w:rsidRPr="00664E9B">
        <w:rPr>
          <w:rFonts w:ascii="Inconsolata" w:hAnsi="Inconsolata"/>
        </w:rPr>
        <w:t>MusicTrack</w:t>
      </w:r>
      <w:r w:rsidRPr="00564AAF">
        <w:rPr>
          <w:rFonts w:ascii="Inconsolata" w:hAnsi="Inconsolata"/>
        </w:rPr>
        <w:t>/</w:t>
      </w:r>
      <w:r w:rsidR="00F43C46" w:rsidRPr="00F43C46">
        <w:rPr>
          <w:rFonts w:ascii="Inconsolata" w:hAnsi="Inconsolata"/>
        </w:rPr>
        <w:t>ListenedTotal</w:t>
      </w:r>
      <w:r>
        <w:rPr>
          <w:rFonts w:ascii="Inconsolata" w:hAnsi="Inconsolata"/>
        </w:rPr>
        <w:t>/Out</w:t>
      </w:r>
      <w:r w:rsidRPr="00564AAF">
        <w:rPr>
          <w:rFonts w:ascii="Inconsolata" w:hAnsi="Inconsolata"/>
        </w:rPr>
        <w:t>put</w:t>
      </w:r>
    </w:p>
    <w:p w14:paraId="4ABE1010" w14:textId="3FBD6116" w:rsidR="00B21D2E" w:rsidRDefault="00844F32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844F32">
        <w:rPr>
          <w:rFonts w:ascii="Inconsolata" w:hAnsi="Inconsolata"/>
          <w:noProof/>
        </w:rPr>
        <w:drawing>
          <wp:inline distT="0" distB="0" distL="0" distR="0" wp14:anchorId="5F42586A" wp14:editId="3F15C14D">
            <wp:extent cx="5943600" cy="285750"/>
            <wp:effectExtent l="0" t="0" r="0" b="0"/>
            <wp:docPr id="60638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8089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6994" w14:textId="790917D1" w:rsidR="00844F32" w:rsidRPr="00B27E8D" w:rsidRDefault="00844F32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844F32">
        <w:rPr>
          <w:rFonts w:ascii="Inconsolata" w:hAnsi="Inconsolata"/>
          <w:noProof/>
        </w:rPr>
        <w:drawing>
          <wp:inline distT="0" distB="0" distL="0" distR="0" wp14:anchorId="6CE3AF73" wp14:editId="2FEBFB7D">
            <wp:extent cx="5943600" cy="739775"/>
            <wp:effectExtent l="0" t="0" r="0" b="0"/>
            <wp:docPr id="125194164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41642" name="Picture 1" descr="A black background with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20E2" w14:textId="77777777" w:rsidR="00B21D2E" w:rsidRPr="00B27E8D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lastRenderedPageBreak/>
        <w:t>Step 6: Result</w:t>
      </w:r>
    </w:p>
    <w:p w14:paraId="26A96D99" w14:textId="1C6AB285" w:rsidR="00B21D2E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>
        <w:rPr>
          <w:rFonts w:ascii="Inconsolata" w:hAnsi="Inconsolata"/>
        </w:rPr>
        <w:t>h</w:t>
      </w:r>
      <w:r w:rsidRPr="00B27E8D">
        <w:rPr>
          <w:rFonts w:ascii="Inconsolata" w:hAnsi="Inconsolata"/>
        </w:rPr>
        <w:t xml:space="preserve">adoop dfs -cat </w:t>
      </w:r>
      <w:r w:rsidRPr="00564AAF">
        <w:rPr>
          <w:rFonts w:ascii="Inconsolata" w:hAnsi="Inconsolata"/>
        </w:rPr>
        <w:t>/</w:t>
      </w:r>
      <w:r w:rsidRPr="00664E9B">
        <w:rPr>
          <w:rFonts w:ascii="Inconsolata" w:hAnsi="Inconsolata"/>
        </w:rPr>
        <w:t>MusicTrack</w:t>
      </w:r>
      <w:r w:rsidRPr="00564AAF">
        <w:rPr>
          <w:rFonts w:ascii="Inconsolata" w:hAnsi="Inconsolata"/>
        </w:rPr>
        <w:t>/</w:t>
      </w:r>
      <w:r w:rsidR="00F43C46" w:rsidRPr="00F43C46">
        <w:rPr>
          <w:rFonts w:ascii="Inconsolata" w:hAnsi="Inconsolata"/>
        </w:rPr>
        <w:t>ListenedTotal</w:t>
      </w:r>
      <w:r w:rsidRPr="00564AAF">
        <w:rPr>
          <w:rFonts w:ascii="Inconsolata" w:hAnsi="Inconsolata"/>
        </w:rPr>
        <w:t>/</w:t>
      </w:r>
      <w:r>
        <w:rPr>
          <w:rFonts w:ascii="Inconsolata" w:hAnsi="Inconsolata"/>
        </w:rPr>
        <w:t>Out</w:t>
      </w:r>
      <w:r w:rsidRPr="00564AAF">
        <w:rPr>
          <w:rFonts w:ascii="Inconsolata" w:hAnsi="Inconsolata"/>
        </w:rPr>
        <w:t>put</w:t>
      </w:r>
      <w:r>
        <w:rPr>
          <w:rFonts w:ascii="Inconsolata" w:hAnsi="Inconsolata"/>
        </w:rPr>
        <w:t>/*</w:t>
      </w:r>
    </w:p>
    <w:p w14:paraId="333AC3FA" w14:textId="5A48AF39" w:rsidR="00F43C46" w:rsidRPr="00B27E8D" w:rsidRDefault="00844F32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844F32">
        <w:rPr>
          <w:rFonts w:ascii="Inconsolata" w:hAnsi="Inconsolata"/>
          <w:noProof/>
        </w:rPr>
        <w:drawing>
          <wp:inline distT="0" distB="0" distL="0" distR="0" wp14:anchorId="3176FAC5" wp14:editId="7CA20E75">
            <wp:extent cx="5943600" cy="1002665"/>
            <wp:effectExtent l="0" t="0" r="0" b="0"/>
            <wp:docPr id="14229447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4764" name="Picture 1" descr="A screen 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5F6F" w14:textId="05F6C1D0" w:rsidR="00B21D2E" w:rsidRPr="00B21D2E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>
        <w:rPr>
          <w:rFonts w:ascii="Inconsolata" w:hAnsi="Inconsolata"/>
          <w:b/>
          <w:bCs/>
        </w:rPr>
        <w:t xml:space="preserve">Statement 5: </w:t>
      </w:r>
      <w:r w:rsidRPr="00B21D2E">
        <w:rPr>
          <w:rFonts w:ascii="Inconsolata" w:hAnsi="Inconsolata"/>
        </w:rPr>
        <w:t>Number of times the track was skipped on the radio</w:t>
      </w:r>
    </w:p>
    <w:p w14:paraId="4B76FB44" w14:textId="67140A71" w:rsidR="00B21D2E" w:rsidRPr="00B27E8D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Step 3: Compile the </w:t>
      </w:r>
      <w:r w:rsidR="00D43599" w:rsidRPr="00D43599">
        <w:rPr>
          <w:rFonts w:ascii="Inconsolata" w:hAnsi="Inconsolata"/>
        </w:rPr>
        <w:t>SkippedRadio</w:t>
      </w:r>
      <w:r w:rsidRPr="00B27E8D">
        <w:rPr>
          <w:rFonts w:ascii="Inconsolata" w:hAnsi="Inconsolata"/>
        </w:rPr>
        <w:t xml:space="preserve">.java file </w:t>
      </w:r>
    </w:p>
    <w:p w14:paraId="2E9246A8" w14:textId="77777777" w:rsidR="00B21D2E" w:rsidRPr="00B27E8D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javac -classpath $HADOOP_CLASSPATH -d &lt;</w:t>
      </w:r>
      <w:r>
        <w:rPr>
          <w:rFonts w:ascii="Inconsolata" w:hAnsi="Inconsolata"/>
        </w:rPr>
        <w:t>c</w:t>
      </w:r>
      <w:r w:rsidRPr="00B27E8D">
        <w:rPr>
          <w:rFonts w:ascii="Inconsolata" w:hAnsi="Inconsolata"/>
        </w:rPr>
        <w:t>lasses</w:t>
      </w:r>
      <w:r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>folder</w:t>
      </w:r>
      <w:r>
        <w:rPr>
          <w:rFonts w:ascii="Inconsolata" w:hAnsi="Inconsolata"/>
        </w:rPr>
        <w:t>’s path</w:t>
      </w:r>
      <w:r w:rsidRPr="00B27E8D">
        <w:rPr>
          <w:rFonts w:ascii="Inconsolata" w:hAnsi="Inconsolata"/>
        </w:rPr>
        <w:t>&gt; &lt;</w:t>
      </w:r>
      <w:r>
        <w:rPr>
          <w:rFonts w:ascii="Inconsolata" w:hAnsi="Inconsolata"/>
        </w:rPr>
        <w:t>source’s path</w:t>
      </w:r>
      <w:r w:rsidRPr="00B27E8D">
        <w:rPr>
          <w:rFonts w:ascii="Inconsolata" w:hAnsi="Inconsolata"/>
        </w:rPr>
        <w:t>&gt;</w:t>
      </w:r>
    </w:p>
    <w:p w14:paraId="3CAD6489" w14:textId="7558E642" w:rsidR="00B21D2E" w:rsidRPr="00B27E8D" w:rsidRDefault="00D1720A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D1720A">
        <w:rPr>
          <w:rFonts w:ascii="Inconsolata" w:hAnsi="Inconsolata"/>
          <w:noProof/>
        </w:rPr>
        <w:drawing>
          <wp:inline distT="0" distB="0" distL="0" distR="0" wp14:anchorId="6E866C68" wp14:editId="7EBD50BB">
            <wp:extent cx="5943600" cy="303530"/>
            <wp:effectExtent l="0" t="0" r="0" b="0"/>
            <wp:docPr id="85691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1178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BCE0" w14:textId="77777777" w:rsidR="00B21D2E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Step</w:t>
      </w:r>
      <w:r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 xml:space="preserve">4: Put the output files in </w:t>
      </w:r>
      <w:r>
        <w:rPr>
          <w:rFonts w:ascii="Inconsolata" w:hAnsi="Inconsolata"/>
        </w:rPr>
        <w:t>a</w:t>
      </w:r>
      <w:r w:rsidRPr="00B27E8D">
        <w:rPr>
          <w:rFonts w:ascii="Inconsolata" w:hAnsi="Inconsolata"/>
        </w:rPr>
        <w:t xml:space="preserve"> jar file. </w:t>
      </w:r>
    </w:p>
    <w:p w14:paraId="2EB8C6CD" w14:textId="77777777" w:rsidR="00B21D2E" w:rsidRPr="007D1D19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7D1D19">
        <w:rPr>
          <w:rFonts w:ascii="Inconsolata" w:hAnsi="Inconsolata"/>
        </w:rPr>
        <w:t xml:space="preserve">jar -cvf </w:t>
      </w:r>
      <w:r>
        <w:rPr>
          <w:rFonts w:ascii="Inconsolata" w:hAnsi="Inconsolata"/>
        </w:rPr>
        <w:t>&lt;.jar file’s path&gt;</w:t>
      </w:r>
      <w:r w:rsidRPr="007D1D19">
        <w:rPr>
          <w:rFonts w:ascii="Inconsolata" w:hAnsi="Inconsolata"/>
        </w:rPr>
        <w:t xml:space="preserve"> -C </w:t>
      </w:r>
      <w:r w:rsidRPr="00B27E8D">
        <w:rPr>
          <w:rFonts w:ascii="Inconsolata" w:hAnsi="Inconsolata"/>
        </w:rPr>
        <w:t>&lt;</w:t>
      </w:r>
      <w:r>
        <w:rPr>
          <w:rFonts w:ascii="Inconsolata" w:hAnsi="Inconsolata"/>
        </w:rPr>
        <w:t>c</w:t>
      </w:r>
      <w:r w:rsidRPr="00B27E8D">
        <w:rPr>
          <w:rFonts w:ascii="Inconsolata" w:hAnsi="Inconsolata"/>
        </w:rPr>
        <w:t>lasses</w:t>
      </w:r>
      <w:r>
        <w:rPr>
          <w:rFonts w:ascii="Inconsolata" w:hAnsi="Inconsolata"/>
        </w:rPr>
        <w:t xml:space="preserve"> </w:t>
      </w:r>
      <w:r w:rsidRPr="00B27E8D">
        <w:rPr>
          <w:rFonts w:ascii="Inconsolata" w:hAnsi="Inconsolata"/>
        </w:rPr>
        <w:t>folder</w:t>
      </w:r>
      <w:r>
        <w:rPr>
          <w:rFonts w:ascii="Inconsolata" w:hAnsi="Inconsolata"/>
        </w:rPr>
        <w:t>’s path</w:t>
      </w:r>
      <w:r w:rsidRPr="00B27E8D">
        <w:rPr>
          <w:rFonts w:ascii="Inconsolata" w:hAnsi="Inconsolata"/>
        </w:rPr>
        <w:t>&gt;</w:t>
      </w:r>
      <w:r>
        <w:rPr>
          <w:rFonts w:ascii="Inconsolata" w:hAnsi="Inconsolata"/>
        </w:rPr>
        <w:t xml:space="preserve"> .</w:t>
      </w:r>
    </w:p>
    <w:p w14:paraId="01AF6FC2" w14:textId="39D44052" w:rsidR="00B21D2E" w:rsidRPr="00B27E8D" w:rsidRDefault="00D1720A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D1720A">
        <w:rPr>
          <w:rFonts w:ascii="Inconsolata" w:hAnsi="Inconsolata"/>
          <w:noProof/>
        </w:rPr>
        <w:drawing>
          <wp:inline distT="0" distB="0" distL="0" distR="0" wp14:anchorId="1EB4497B" wp14:editId="1909D05D">
            <wp:extent cx="5943600" cy="1296670"/>
            <wp:effectExtent l="0" t="0" r="0" b="0"/>
            <wp:docPr id="115069429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94293" name="Picture 1" descr="A computer screen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0B51" w14:textId="77777777" w:rsidR="00B21D2E" w:rsidRPr="00B27E8D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Step 5: </w:t>
      </w:r>
      <w:r>
        <w:rPr>
          <w:rFonts w:ascii="Inconsolata" w:hAnsi="Inconsolata"/>
        </w:rPr>
        <w:t>Run</w:t>
      </w:r>
      <w:r w:rsidRPr="00B27E8D">
        <w:rPr>
          <w:rFonts w:ascii="Inconsolata" w:hAnsi="Inconsolata"/>
        </w:rPr>
        <w:t xml:space="preserve"> the jar file on Hadoop.</w:t>
      </w:r>
    </w:p>
    <w:p w14:paraId="5341F1DA" w14:textId="4925FD89" w:rsidR="00B21D2E" w:rsidRPr="007D1D19" w:rsidRDefault="00B21D2E" w:rsidP="00B21D2E">
      <w:pPr>
        <w:spacing w:line="276" w:lineRule="auto"/>
        <w:ind w:firstLine="0"/>
        <w:rPr>
          <w:rFonts w:ascii="Inconsolata" w:hAnsi="Inconsolata"/>
          <w:sz w:val="22"/>
          <w:szCs w:val="22"/>
        </w:rPr>
      </w:pPr>
      <w:r w:rsidRPr="007D1D19">
        <w:rPr>
          <w:rFonts w:ascii="Inconsolata" w:hAnsi="Inconsolata"/>
          <w:sz w:val="22"/>
          <w:szCs w:val="22"/>
        </w:rPr>
        <w:t xml:space="preserve">hadoop jar </w:t>
      </w:r>
      <w:r>
        <w:rPr>
          <w:rFonts w:ascii="Inconsolata" w:hAnsi="Inconsolata"/>
        </w:rPr>
        <w:t>&lt;.jar file’s path&gt;</w:t>
      </w:r>
      <w:r w:rsidRPr="007D1D19">
        <w:rPr>
          <w:rFonts w:ascii="Inconsolata" w:hAnsi="Inconsolata"/>
        </w:rPr>
        <w:t xml:space="preserve"> </w:t>
      </w:r>
      <w:r w:rsidR="00D43599" w:rsidRPr="00D43599">
        <w:rPr>
          <w:rFonts w:ascii="Inconsolata" w:hAnsi="Inconsolata"/>
        </w:rPr>
        <w:t>SkippedRadio</w:t>
      </w:r>
      <w:r w:rsidRPr="007D1D19">
        <w:rPr>
          <w:rFonts w:ascii="Inconsolata" w:hAnsi="Inconsolata"/>
          <w:sz w:val="22"/>
          <w:szCs w:val="22"/>
        </w:rPr>
        <w:t xml:space="preserve"> </w:t>
      </w:r>
      <w:r w:rsidRPr="00564AAF">
        <w:rPr>
          <w:rFonts w:ascii="Inconsolata" w:hAnsi="Inconsolata"/>
        </w:rPr>
        <w:t>/</w:t>
      </w:r>
      <w:r w:rsidRPr="00664E9B">
        <w:rPr>
          <w:rFonts w:ascii="Inconsolata" w:hAnsi="Inconsolata"/>
        </w:rPr>
        <w:t>MusicTrack</w:t>
      </w:r>
      <w:r w:rsidRPr="00564AAF">
        <w:rPr>
          <w:rFonts w:ascii="Inconsolata" w:hAnsi="Inconsolata"/>
        </w:rPr>
        <w:t>/Input</w:t>
      </w:r>
      <w:r w:rsidRPr="007D1D19">
        <w:rPr>
          <w:rFonts w:ascii="Inconsolata" w:hAnsi="Inconsolata"/>
          <w:sz w:val="22"/>
          <w:szCs w:val="22"/>
        </w:rPr>
        <w:t xml:space="preserve"> </w:t>
      </w:r>
      <w:r w:rsidRPr="00564AAF">
        <w:rPr>
          <w:rFonts w:ascii="Inconsolata" w:hAnsi="Inconsolata"/>
        </w:rPr>
        <w:t>/</w:t>
      </w:r>
      <w:r w:rsidRPr="00664E9B">
        <w:rPr>
          <w:rFonts w:ascii="Inconsolata" w:hAnsi="Inconsolata"/>
        </w:rPr>
        <w:t>MusicTrack</w:t>
      </w:r>
      <w:r w:rsidRPr="00564AAF">
        <w:rPr>
          <w:rFonts w:ascii="Inconsolata" w:hAnsi="Inconsolata"/>
        </w:rPr>
        <w:t>/</w:t>
      </w:r>
      <w:r w:rsidR="00D43599" w:rsidRPr="00D43599">
        <w:rPr>
          <w:rFonts w:ascii="Inconsolata" w:hAnsi="Inconsolata"/>
        </w:rPr>
        <w:t>SkippedRadio</w:t>
      </w:r>
      <w:r>
        <w:rPr>
          <w:rFonts w:ascii="Inconsolata" w:hAnsi="Inconsolata"/>
        </w:rPr>
        <w:t>/Out</w:t>
      </w:r>
      <w:r w:rsidRPr="00564AAF">
        <w:rPr>
          <w:rFonts w:ascii="Inconsolata" w:hAnsi="Inconsolata"/>
        </w:rPr>
        <w:t>put</w:t>
      </w:r>
    </w:p>
    <w:p w14:paraId="23E8175B" w14:textId="06F8BD65" w:rsidR="00B21D2E" w:rsidRDefault="00D1720A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D1720A">
        <w:rPr>
          <w:rFonts w:ascii="Inconsolata" w:hAnsi="Inconsolata"/>
          <w:noProof/>
        </w:rPr>
        <w:drawing>
          <wp:inline distT="0" distB="0" distL="0" distR="0" wp14:anchorId="0F866F5C" wp14:editId="30341E8E">
            <wp:extent cx="5943600" cy="295910"/>
            <wp:effectExtent l="0" t="0" r="0" b="0"/>
            <wp:docPr id="53986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6858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207D" w14:textId="0870530E" w:rsidR="007173A3" w:rsidRPr="00B27E8D" w:rsidRDefault="007173A3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7173A3">
        <w:rPr>
          <w:rFonts w:ascii="Inconsolata" w:hAnsi="Inconsolata"/>
          <w:noProof/>
        </w:rPr>
        <w:drawing>
          <wp:inline distT="0" distB="0" distL="0" distR="0" wp14:anchorId="582EFDFA" wp14:editId="6717854F">
            <wp:extent cx="5943600" cy="738505"/>
            <wp:effectExtent l="0" t="0" r="0" b="0"/>
            <wp:docPr id="190983074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30742" name="Picture 1" descr="A black background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CBC3" w14:textId="77777777" w:rsidR="00B21D2E" w:rsidRPr="00B27E8D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Step 6: Result</w:t>
      </w:r>
    </w:p>
    <w:p w14:paraId="1399B92E" w14:textId="21219ABE" w:rsidR="00B21D2E" w:rsidRPr="00B27E8D" w:rsidRDefault="00B21D2E" w:rsidP="00B21D2E">
      <w:pPr>
        <w:spacing w:line="276" w:lineRule="auto"/>
        <w:ind w:firstLine="0"/>
        <w:jc w:val="both"/>
        <w:rPr>
          <w:rFonts w:ascii="Inconsolata" w:hAnsi="Inconsolata"/>
        </w:rPr>
      </w:pPr>
      <w:r>
        <w:rPr>
          <w:rFonts w:ascii="Inconsolata" w:hAnsi="Inconsolata"/>
        </w:rPr>
        <w:t>h</w:t>
      </w:r>
      <w:r w:rsidRPr="00B27E8D">
        <w:rPr>
          <w:rFonts w:ascii="Inconsolata" w:hAnsi="Inconsolata"/>
        </w:rPr>
        <w:t xml:space="preserve">adoop dfs -cat </w:t>
      </w:r>
      <w:r w:rsidRPr="00564AAF">
        <w:rPr>
          <w:rFonts w:ascii="Inconsolata" w:hAnsi="Inconsolata"/>
        </w:rPr>
        <w:t>/</w:t>
      </w:r>
      <w:r w:rsidRPr="00664E9B">
        <w:rPr>
          <w:rFonts w:ascii="Inconsolata" w:hAnsi="Inconsolata"/>
        </w:rPr>
        <w:t>MusicTrack</w:t>
      </w:r>
      <w:r w:rsidRPr="00564AAF">
        <w:rPr>
          <w:rFonts w:ascii="Inconsolata" w:hAnsi="Inconsolata"/>
        </w:rPr>
        <w:t>/</w:t>
      </w:r>
      <w:r w:rsidR="00D43599" w:rsidRPr="00D43599">
        <w:rPr>
          <w:rFonts w:ascii="Inconsolata" w:hAnsi="Inconsolata"/>
        </w:rPr>
        <w:t>SkippedRadio</w:t>
      </w:r>
      <w:r w:rsidRPr="00564AAF">
        <w:rPr>
          <w:rFonts w:ascii="Inconsolata" w:hAnsi="Inconsolata"/>
        </w:rPr>
        <w:t>/</w:t>
      </w:r>
      <w:r>
        <w:rPr>
          <w:rFonts w:ascii="Inconsolata" w:hAnsi="Inconsolata"/>
        </w:rPr>
        <w:t>Out</w:t>
      </w:r>
      <w:r w:rsidRPr="00564AAF">
        <w:rPr>
          <w:rFonts w:ascii="Inconsolata" w:hAnsi="Inconsolata"/>
        </w:rPr>
        <w:t>put</w:t>
      </w:r>
      <w:r>
        <w:rPr>
          <w:rFonts w:ascii="Inconsolata" w:hAnsi="Inconsolata"/>
        </w:rPr>
        <w:t>/*</w:t>
      </w:r>
    </w:p>
    <w:p w14:paraId="4ACD53B9" w14:textId="2CD8DE10" w:rsidR="00B21D2E" w:rsidRPr="000910FE" w:rsidRDefault="007173A3" w:rsidP="000910FE">
      <w:pPr>
        <w:spacing w:line="276" w:lineRule="auto"/>
        <w:ind w:firstLine="0"/>
        <w:jc w:val="both"/>
        <w:rPr>
          <w:rFonts w:ascii="Inconsolata" w:hAnsi="Inconsolata"/>
        </w:rPr>
      </w:pPr>
      <w:r w:rsidRPr="007173A3">
        <w:rPr>
          <w:rFonts w:ascii="Inconsolata" w:hAnsi="Inconsolata"/>
          <w:noProof/>
        </w:rPr>
        <w:drawing>
          <wp:inline distT="0" distB="0" distL="0" distR="0" wp14:anchorId="16CBE342" wp14:editId="267FD79B">
            <wp:extent cx="5943600" cy="909955"/>
            <wp:effectExtent l="0" t="0" r="0" b="0"/>
            <wp:docPr id="17151372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37258" name="Picture 1" descr="A screen 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12E1" w14:textId="72666F4A" w:rsidR="009133F5" w:rsidRDefault="009133F5" w:rsidP="009133F5">
      <w:pPr>
        <w:pStyle w:val="Heading1"/>
        <w:jc w:val="both"/>
        <w:rPr>
          <w:rFonts w:ascii="Inconsolata" w:hAnsi="Inconsolata"/>
          <w:sz w:val="32"/>
          <w:szCs w:val="32"/>
        </w:rPr>
      </w:pPr>
      <w:bookmarkStart w:id="11" w:name="_Toc140578963"/>
      <w:r>
        <w:rPr>
          <w:rFonts w:ascii="Inconsolata" w:hAnsi="Inconsolata"/>
          <w:sz w:val="32"/>
          <w:szCs w:val="32"/>
        </w:rPr>
        <w:lastRenderedPageBreak/>
        <w:t>9</w:t>
      </w:r>
      <w:r w:rsidRPr="00E629F0">
        <w:rPr>
          <w:rFonts w:ascii="Inconsolata" w:hAnsi="Inconsolata"/>
          <w:sz w:val="32"/>
          <w:szCs w:val="32"/>
        </w:rPr>
        <w:t xml:space="preserve"> </w:t>
      </w:r>
      <w:r w:rsidRPr="009133F5">
        <w:rPr>
          <w:rFonts w:ascii="Inconsolata" w:hAnsi="Inconsolata"/>
          <w:sz w:val="32"/>
          <w:szCs w:val="32"/>
        </w:rPr>
        <w:t>Telecom Call Data Record Program</w:t>
      </w:r>
      <w:bookmarkEnd w:id="11"/>
    </w:p>
    <w:p w14:paraId="5D985AD6" w14:textId="38E1B808" w:rsidR="00390E2D" w:rsidRPr="00390E2D" w:rsidRDefault="00390E2D" w:rsidP="00B40D2E">
      <w:pPr>
        <w:spacing w:line="276" w:lineRule="auto"/>
        <w:ind w:firstLine="0"/>
        <w:jc w:val="both"/>
        <w:rPr>
          <w:rFonts w:ascii="Inconsolata" w:eastAsia="Times New Roman" w:hAnsi="Inconsolata" w:cs="Times New Roman"/>
          <w:color w:val="000000"/>
          <w:kern w:val="0"/>
          <w:lang w:eastAsia="en-US"/>
        </w:rPr>
      </w:pPr>
      <w:r w:rsidRPr="00390E2D">
        <w:rPr>
          <w:rFonts w:ascii="Inconsolata" w:hAnsi="Inconsolata"/>
          <w:b/>
          <w:bCs/>
          <w:color w:val="000000"/>
        </w:rPr>
        <w:t>Note</w:t>
      </w:r>
      <w:r w:rsidRPr="00390E2D">
        <w:rPr>
          <w:rFonts w:ascii="Inconsolata" w:hAnsi="Inconsolata"/>
          <w:color w:val="000000"/>
        </w:rPr>
        <w:t>: the source code is referenced from the provided requirements file.</w:t>
      </w:r>
    </w:p>
    <w:p w14:paraId="1A934B45" w14:textId="77777777" w:rsidR="00390E2D" w:rsidRDefault="00390E2D" w:rsidP="00B40D2E">
      <w:pPr>
        <w:spacing w:line="276" w:lineRule="auto"/>
        <w:ind w:firstLine="0"/>
        <w:jc w:val="both"/>
        <w:rPr>
          <w:rFonts w:ascii="Inconsolata" w:eastAsia="Times New Roman" w:hAnsi="Inconsolata" w:cs="Times New Roman"/>
          <w:color w:val="000000"/>
          <w:kern w:val="0"/>
          <w:lang w:eastAsia="en-US"/>
        </w:rPr>
      </w:pPr>
    </w:p>
    <w:p w14:paraId="52CBE0DC" w14:textId="20AE6654" w:rsidR="00B40D2E" w:rsidRPr="00B40D2E" w:rsidRDefault="00B40D2E" w:rsidP="00B40D2E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color w:val="000000"/>
          <w:kern w:val="0"/>
          <w:lang w:eastAsia="en-US"/>
        </w:rPr>
        <w:t>Step 1: Type the following command to export the hadoop classpath into bash.</w:t>
      </w:r>
    </w:p>
    <w:p w14:paraId="727E2698" w14:textId="77777777" w:rsidR="00B40D2E" w:rsidRPr="00B40D2E" w:rsidRDefault="00B40D2E" w:rsidP="00B40D2E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color w:val="000000"/>
          <w:kern w:val="0"/>
          <w:lang w:eastAsia="en-US"/>
        </w:rPr>
        <w:t>export HADOOP_CLASSPATH=$(hadoop classpath) </w:t>
      </w:r>
    </w:p>
    <w:p w14:paraId="6C9B8AC7" w14:textId="77777777" w:rsidR="00B40D2E" w:rsidRPr="00B40D2E" w:rsidRDefault="00B40D2E" w:rsidP="00B40D2E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color w:val="000000"/>
          <w:kern w:val="0"/>
          <w:lang w:eastAsia="en-US"/>
        </w:rPr>
        <w:t>echo $HADOOP_CLASSPATH</w:t>
      </w:r>
    </w:p>
    <w:p w14:paraId="2627F459" w14:textId="77777777" w:rsidR="00B40D2E" w:rsidRPr="00B40D2E" w:rsidRDefault="00B40D2E" w:rsidP="00B40D2E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</w:p>
    <w:p w14:paraId="65D5BE24" w14:textId="77777777" w:rsidR="00B40D2E" w:rsidRPr="00B40D2E" w:rsidRDefault="00B40D2E" w:rsidP="00B40D2E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color w:val="000000"/>
          <w:kern w:val="0"/>
          <w:lang w:eastAsia="en-US"/>
        </w:rPr>
        <w:t>Step 2: Create directories on hdfs and put the input data file to hdfs.</w:t>
      </w:r>
    </w:p>
    <w:p w14:paraId="53EC53AD" w14:textId="77777777" w:rsidR="00B40D2E" w:rsidRPr="00B40D2E" w:rsidRDefault="00B40D2E" w:rsidP="00B40D2E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color w:val="000000"/>
          <w:kern w:val="0"/>
          <w:lang w:eastAsia="en-US"/>
        </w:rPr>
        <w:t>hadoop fs -mkdir /CDRlog</w:t>
      </w:r>
    </w:p>
    <w:p w14:paraId="2C530391" w14:textId="77777777" w:rsidR="00B40D2E" w:rsidRPr="00B40D2E" w:rsidRDefault="00B40D2E" w:rsidP="00B40D2E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color w:val="000000"/>
          <w:kern w:val="0"/>
          <w:lang w:eastAsia="en-US"/>
        </w:rPr>
        <w:t>hadoop fs -mkdir /CDRlog/Input</w:t>
      </w:r>
    </w:p>
    <w:p w14:paraId="6B0CE422" w14:textId="64C8B0C8" w:rsidR="00B40D2E" w:rsidRPr="00B40D2E" w:rsidRDefault="00B40D2E" w:rsidP="00B40D2E">
      <w:pPr>
        <w:spacing w:line="276" w:lineRule="auto"/>
        <w:ind w:firstLine="0"/>
        <w:jc w:val="both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color w:val="000000"/>
          <w:kern w:val="0"/>
          <w:lang w:eastAsia="en-US"/>
        </w:rPr>
        <w:t>hadoop fs -put &lt;input file’s path&gt; /CDRlog/Input</w:t>
      </w:r>
    </w:p>
    <w:p w14:paraId="6898DB3E" w14:textId="5B34E07E" w:rsidR="00B40D2E" w:rsidRPr="00B40D2E" w:rsidRDefault="00B40D2E" w:rsidP="00B40D2E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drawing>
          <wp:inline distT="0" distB="0" distL="0" distR="0" wp14:anchorId="7C853D9E" wp14:editId="7D5C625A">
            <wp:extent cx="5943600" cy="647700"/>
            <wp:effectExtent l="0" t="0" r="0" b="0"/>
            <wp:docPr id="16212796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72" b="46303"/>
                    <a:stretch/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FD322" w14:textId="77777777" w:rsidR="00B40D2E" w:rsidRPr="00B40D2E" w:rsidRDefault="00B40D2E" w:rsidP="00B40D2E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color w:val="000000"/>
          <w:kern w:val="0"/>
          <w:lang w:eastAsia="en-US"/>
        </w:rPr>
        <w:t>Step 3: Compile the CDRConstants.java file </w:t>
      </w:r>
    </w:p>
    <w:p w14:paraId="1EF391A0" w14:textId="77777777" w:rsidR="00B40D2E" w:rsidRPr="00B40D2E" w:rsidRDefault="00B40D2E" w:rsidP="00B40D2E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color w:val="000000"/>
          <w:kern w:val="0"/>
          <w:lang w:eastAsia="en-US"/>
        </w:rPr>
        <w:t>javac -classpath $HADOOP_CLASSPATH -d &lt;classes folder’s path&gt; &lt;source’s path&gt;</w:t>
      </w:r>
    </w:p>
    <w:p w14:paraId="01266B8A" w14:textId="67BCA1DE" w:rsidR="00B40D2E" w:rsidRPr="00B40D2E" w:rsidRDefault="00B40D2E" w:rsidP="00B40D2E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drawing>
          <wp:inline distT="0" distB="0" distL="0" distR="0" wp14:anchorId="1E99E058" wp14:editId="1C1EE179">
            <wp:extent cx="5943600" cy="711835"/>
            <wp:effectExtent l="0" t="0" r="0" b="0"/>
            <wp:docPr id="5332143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3A64" w14:textId="77777777" w:rsidR="00B40D2E" w:rsidRPr="00B40D2E" w:rsidRDefault="00B40D2E" w:rsidP="00B40D2E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color w:val="000000"/>
          <w:kern w:val="0"/>
          <w:lang w:eastAsia="en-US"/>
        </w:rPr>
        <w:t>Step 4: Put the output files in a jar file. </w:t>
      </w:r>
    </w:p>
    <w:p w14:paraId="02E4DD15" w14:textId="22CFCC8D" w:rsidR="00B40D2E" w:rsidRPr="00B40D2E" w:rsidRDefault="00B40D2E" w:rsidP="00B40D2E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color w:val="000000"/>
          <w:kern w:val="0"/>
          <w:lang w:eastAsia="en-US"/>
        </w:rPr>
        <w:t>jar -cvf &lt;.jar file’s path&gt; -C &lt;classes folder’s path&gt; </w:t>
      </w:r>
      <w:r>
        <w:rPr>
          <w:rFonts w:ascii="Inconsolata" w:eastAsia="Times New Roman" w:hAnsi="Inconsolata" w:cs="Times New Roman"/>
          <w:color w:val="000000"/>
          <w:kern w:val="0"/>
          <w:lang w:eastAsia="en-US"/>
        </w:rPr>
        <w:t>.</w:t>
      </w:r>
    </w:p>
    <w:p w14:paraId="210229E6" w14:textId="4F045A49" w:rsidR="00B40D2E" w:rsidRPr="00B40D2E" w:rsidRDefault="00B40D2E" w:rsidP="00B40D2E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drawing>
          <wp:inline distT="0" distB="0" distL="0" distR="0" wp14:anchorId="104052E2" wp14:editId="3476DCE0">
            <wp:extent cx="5943600" cy="1376045"/>
            <wp:effectExtent l="0" t="0" r="0" b="0"/>
            <wp:docPr id="18277611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E2A08" w14:textId="77777777" w:rsidR="00B40D2E" w:rsidRPr="00B40D2E" w:rsidRDefault="00B40D2E" w:rsidP="00B40D2E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color w:val="000000"/>
          <w:kern w:val="0"/>
          <w:lang w:eastAsia="en-US"/>
        </w:rPr>
        <w:t>Step 5: Run the jar file on Hadoop.</w:t>
      </w:r>
    </w:p>
    <w:p w14:paraId="60910B83" w14:textId="5B911474" w:rsidR="00B40D2E" w:rsidRPr="00B40D2E" w:rsidRDefault="00B40D2E" w:rsidP="00B40D2E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color w:val="000000"/>
          <w:kern w:val="0"/>
          <w:lang w:eastAsia="en-US"/>
        </w:rPr>
        <w:t>hadoop jar &lt;.jar file’s path&gt; CDRlog /CDRlog/Input /CDRlog/Output</w:t>
      </w:r>
    </w:p>
    <w:p w14:paraId="64CAB885" w14:textId="705081D1" w:rsidR="00B40D2E" w:rsidRPr="00B40D2E" w:rsidRDefault="00B40D2E" w:rsidP="00B40D2E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noProof/>
          <w:color w:val="000000"/>
          <w:kern w:val="0"/>
          <w:bdr w:val="none" w:sz="0" w:space="0" w:color="auto" w:frame="1"/>
          <w:lang w:eastAsia="en-US"/>
        </w:rPr>
        <w:drawing>
          <wp:inline distT="0" distB="0" distL="0" distR="0" wp14:anchorId="0EB86373" wp14:editId="3F819DE3">
            <wp:extent cx="5943600" cy="913765"/>
            <wp:effectExtent l="0" t="0" r="0" b="0"/>
            <wp:docPr id="16681980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A33A" w14:textId="77777777" w:rsidR="00B40D2E" w:rsidRPr="00B40D2E" w:rsidRDefault="00B40D2E" w:rsidP="00B40D2E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color w:val="000000"/>
          <w:kern w:val="0"/>
          <w:lang w:eastAsia="en-US"/>
        </w:rPr>
        <w:t>Step 6: Result</w:t>
      </w:r>
    </w:p>
    <w:p w14:paraId="6923CAE6" w14:textId="77777777" w:rsidR="00B40D2E" w:rsidRPr="00B40D2E" w:rsidRDefault="00B40D2E" w:rsidP="00B40D2E">
      <w:pPr>
        <w:spacing w:line="276" w:lineRule="auto"/>
        <w:ind w:firstLine="0"/>
        <w:rPr>
          <w:rFonts w:ascii="Inconsolata" w:eastAsia="Times New Roman" w:hAnsi="Inconsolata" w:cs="Times New Roman"/>
          <w:kern w:val="0"/>
          <w:lang w:eastAsia="en-US"/>
        </w:rPr>
      </w:pPr>
      <w:r w:rsidRPr="00B40D2E">
        <w:rPr>
          <w:rFonts w:ascii="Inconsolata" w:eastAsia="Times New Roman" w:hAnsi="Inconsolata" w:cs="Times New Roman"/>
          <w:color w:val="000000"/>
          <w:kern w:val="0"/>
          <w:lang w:eastAsia="en-US"/>
        </w:rPr>
        <w:lastRenderedPageBreak/>
        <w:t>hadoop dfs -cat /CDRlog/Output/*</w:t>
      </w:r>
    </w:p>
    <w:p w14:paraId="713B6B14" w14:textId="139D3D4F" w:rsidR="00B40D2E" w:rsidRPr="00B40D2E" w:rsidRDefault="00B40D2E" w:rsidP="00B40D2E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DABB06B" wp14:editId="76820483">
            <wp:extent cx="5943600" cy="1411605"/>
            <wp:effectExtent l="0" t="0" r="0" b="0"/>
            <wp:docPr id="135467108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71088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ADA8" w14:textId="515889D1" w:rsidR="00CD165D" w:rsidRPr="0046087B" w:rsidRDefault="009133F5" w:rsidP="0046087B">
      <w:pPr>
        <w:pStyle w:val="Heading1"/>
        <w:jc w:val="both"/>
        <w:rPr>
          <w:rFonts w:ascii="Inconsolata" w:hAnsi="Inconsolata"/>
          <w:sz w:val="32"/>
          <w:szCs w:val="32"/>
        </w:rPr>
      </w:pPr>
      <w:bookmarkStart w:id="12" w:name="_Toc140578964"/>
      <w:r>
        <w:rPr>
          <w:rFonts w:ascii="Inconsolata" w:hAnsi="Inconsolata"/>
          <w:sz w:val="32"/>
          <w:szCs w:val="32"/>
        </w:rPr>
        <w:t>10</w:t>
      </w:r>
      <w:r w:rsidRPr="00E629F0">
        <w:rPr>
          <w:rFonts w:ascii="Inconsolata" w:hAnsi="Inconsolata"/>
          <w:sz w:val="32"/>
          <w:szCs w:val="32"/>
        </w:rPr>
        <w:t xml:space="preserve"> </w:t>
      </w:r>
      <w:r w:rsidRPr="009133F5">
        <w:rPr>
          <w:rFonts w:ascii="Inconsolata" w:hAnsi="Inconsolata"/>
          <w:sz w:val="32"/>
          <w:szCs w:val="32"/>
        </w:rPr>
        <w:t>Count Connected Component Program</w:t>
      </w:r>
      <w:bookmarkEnd w:id="12"/>
    </w:p>
    <w:p w14:paraId="34D39885" w14:textId="40CF6BB4" w:rsidR="00D1720A" w:rsidRDefault="00D1720A" w:rsidP="00D1720A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>Step 1: Type the following command to export the hadoop classpath into bash</w:t>
      </w:r>
      <w:r>
        <w:rPr>
          <w:rFonts w:ascii="Inconsolata" w:hAnsi="Inconsolata"/>
        </w:rPr>
        <w:t>.</w:t>
      </w:r>
    </w:p>
    <w:p w14:paraId="348F07B9" w14:textId="77777777" w:rsidR="00D1720A" w:rsidRDefault="00D1720A" w:rsidP="00D1720A">
      <w:pPr>
        <w:spacing w:line="276" w:lineRule="auto"/>
        <w:ind w:firstLine="0"/>
        <w:jc w:val="both"/>
        <w:rPr>
          <w:rFonts w:ascii="Inconsolata" w:hAnsi="Inconsolata"/>
        </w:rPr>
      </w:pPr>
      <w:r w:rsidRPr="009133F5">
        <w:rPr>
          <w:rFonts w:ascii="Inconsolata" w:hAnsi="Inconsolata"/>
        </w:rPr>
        <w:t>export HADOOP_CLASSPATH=$(hadoop classpath)</w:t>
      </w:r>
    </w:p>
    <w:p w14:paraId="6E282324" w14:textId="77777777" w:rsidR="00D1720A" w:rsidRDefault="00D1720A" w:rsidP="00D1720A">
      <w:pPr>
        <w:spacing w:line="276" w:lineRule="auto"/>
        <w:ind w:firstLine="0"/>
        <w:jc w:val="both"/>
        <w:rPr>
          <w:rFonts w:ascii="Inconsolata" w:hAnsi="Inconsolata"/>
        </w:rPr>
      </w:pPr>
      <w:r w:rsidRPr="009133F5">
        <w:rPr>
          <w:rFonts w:ascii="Inconsolata" w:hAnsi="Inconsolata"/>
        </w:rPr>
        <w:t>echo $HADOOP_CLASSPATH</w:t>
      </w:r>
    </w:p>
    <w:p w14:paraId="14D8FB3D" w14:textId="77777777" w:rsidR="00D1720A" w:rsidRPr="00B27E8D" w:rsidRDefault="00D1720A" w:rsidP="00D1720A">
      <w:pPr>
        <w:spacing w:line="276" w:lineRule="auto"/>
        <w:ind w:firstLine="0"/>
        <w:jc w:val="both"/>
        <w:rPr>
          <w:rFonts w:ascii="Inconsolata" w:hAnsi="Inconsolata"/>
        </w:rPr>
      </w:pPr>
    </w:p>
    <w:p w14:paraId="632B2102" w14:textId="77777777" w:rsidR="00D1720A" w:rsidRDefault="00D1720A" w:rsidP="00D1720A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Step 2: </w:t>
      </w:r>
      <w:r>
        <w:rPr>
          <w:rFonts w:ascii="Inconsolata" w:hAnsi="Inconsolata"/>
        </w:rPr>
        <w:t>Create directories on hdfs and p</w:t>
      </w:r>
      <w:r w:rsidRPr="00B27E8D">
        <w:rPr>
          <w:rFonts w:ascii="Inconsolata" w:hAnsi="Inconsolata"/>
        </w:rPr>
        <w:t xml:space="preserve">ut </w:t>
      </w:r>
      <w:r>
        <w:rPr>
          <w:rFonts w:ascii="Inconsolata" w:hAnsi="Inconsolata"/>
        </w:rPr>
        <w:t xml:space="preserve">the input data </w:t>
      </w:r>
      <w:r w:rsidRPr="00B27E8D">
        <w:rPr>
          <w:rFonts w:ascii="Inconsolata" w:hAnsi="Inconsolata"/>
        </w:rPr>
        <w:t>file to hdfs</w:t>
      </w:r>
      <w:r>
        <w:rPr>
          <w:rFonts w:ascii="Inconsolata" w:hAnsi="Inconsolata"/>
        </w:rPr>
        <w:t>.</w:t>
      </w:r>
    </w:p>
    <w:p w14:paraId="089E3F5E" w14:textId="0A1E161C" w:rsidR="00D1720A" w:rsidRPr="00564AAF" w:rsidRDefault="00D1720A" w:rsidP="00D1720A">
      <w:pPr>
        <w:spacing w:line="276" w:lineRule="auto"/>
        <w:ind w:firstLine="0"/>
        <w:jc w:val="both"/>
        <w:rPr>
          <w:rFonts w:ascii="Inconsolata" w:hAnsi="Inconsolata"/>
        </w:rPr>
      </w:pPr>
      <w:r w:rsidRPr="00564AAF">
        <w:rPr>
          <w:rFonts w:ascii="Inconsolata" w:hAnsi="Inconsolata"/>
        </w:rPr>
        <w:t>hadoop fs -mkdir /</w:t>
      </w:r>
      <w:r w:rsidR="00072021" w:rsidRPr="00072021">
        <w:rPr>
          <w:rFonts w:ascii="Inconsolata" w:hAnsi="Inconsolata"/>
        </w:rPr>
        <w:t>CountConnectedComponentProgram</w:t>
      </w:r>
    </w:p>
    <w:p w14:paraId="39F1B35E" w14:textId="3F42E539" w:rsidR="00D1720A" w:rsidRDefault="00D1720A" w:rsidP="00D1720A">
      <w:pPr>
        <w:spacing w:line="276" w:lineRule="auto"/>
        <w:ind w:firstLine="0"/>
        <w:jc w:val="both"/>
        <w:rPr>
          <w:rFonts w:ascii="Inconsolata" w:hAnsi="Inconsolata"/>
        </w:rPr>
      </w:pPr>
      <w:r w:rsidRPr="00564AAF">
        <w:rPr>
          <w:rFonts w:ascii="Inconsolata" w:hAnsi="Inconsolata"/>
        </w:rPr>
        <w:t>hadoop fs -mkdir /</w:t>
      </w:r>
      <w:r w:rsidR="00072021" w:rsidRPr="00072021">
        <w:rPr>
          <w:rFonts w:ascii="Inconsolata" w:hAnsi="Inconsolata"/>
        </w:rPr>
        <w:t>CountConnectedComponentProgram</w:t>
      </w:r>
      <w:r w:rsidRPr="00564AAF">
        <w:rPr>
          <w:rFonts w:ascii="Inconsolata" w:hAnsi="Inconsolata"/>
        </w:rPr>
        <w:t>/Input</w:t>
      </w:r>
    </w:p>
    <w:p w14:paraId="087AFC29" w14:textId="5843E6B3" w:rsidR="00D1720A" w:rsidRDefault="00D1720A" w:rsidP="00D1720A">
      <w:pPr>
        <w:spacing w:line="276" w:lineRule="auto"/>
        <w:ind w:firstLine="0"/>
        <w:jc w:val="both"/>
        <w:rPr>
          <w:rFonts w:ascii="Inconsolata" w:hAnsi="Inconsolata"/>
        </w:rPr>
      </w:pPr>
      <w:r w:rsidRPr="00B27E8D">
        <w:rPr>
          <w:rFonts w:ascii="Inconsolata" w:hAnsi="Inconsolata"/>
        </w:rPr>
        <w:t xml:space="preserve">hadoop fs -put </w:t>
      </w:r>
      <w:r>
        <w:rPr>
          <w:rFonts w:ascii="Inconsolata" w:hAnsi="Inconsolata"/>
        </w:rPr>
        <w:t>&lt;input file’s</w:t>
      </w:r>
      <w:r w:rsidRPr="00B27E8D">
        <w:rPr>
          <w:rFonts w:ascii="Inconsolata" w:hAnsi="Inconsolata"/>
        </w:rPr>
        <w:t xml:space="preserve"> </w:t>
      </w:r>
      <w:r>
        <w:rPr>
          <w:rFonts w:ascii="Inconsolata" w:hAnsi="Inconsolata"/>
        </w:rPr>
        <w:t>p</w:t>
      </w:r>
      <w:r w:rsidRPr="00B27E8D">
        <w:rPr>
          <w:rFonts w:ascii="Inconsolata" w:hAnsi="Inconsolata"/>
        </w:rPr>
        <w:t>ath</w:t>
      </w:r>
      <w:r>
        <w:rPr>
          <w:rFonts w:ascii="Inconsolata" w:hAnsi="Inconsolata"/>
        </w:rPr>
        <w:t xml:space="preserve">&gt; </w:t>
      </w:r>
      <w:r w:rsidRPr="00564AAF">
        <w:rPr>
          <w:rFonts w:ascii="Inconsolata" w:hAnsi="Inconsolata"/>
        </w:rPr>
        <w:t>/</w:t>
      </w:r>
      <w:r w:rsidR="00072021" w:rsidRPr="00072021">
        <w:rPr>
          <w:rFonts w:ascii="Inconsolata" w:hAnsi="Inconsolata"/>
        </w:rPr>
        <w:t>CountConnectedComponentProgram</w:t>
      </w:r>
      <w:r w:rsidRPr="00564AAF">
        <w:rPr>
          <w:rFonts w:ascii="Inconsolata" w:hAnsi="Inconsolata"/>
        </w:rPr>
        <w:t>/Input</w:t>
      </w:r>
    </w:p>
    <w:p w14:paraId="712870A8" w14:textId="74E5B986" w:rsidR="00D1720A" w:rsidRPr="00B27E8D" w:rsidRDefault="00072021" w:rsidP="00D1720A">
      <w:pPr>
        <w:spacing w:line="276" w:lineRule="auto"/>
        <w:ind w:firstLine="0"/>
        <w:jc w:val="both"/>
        <w:rPr>
          <w:rFonts w:ascii="Inconsolata" w:hAnsi="Inconsolata"/>
        </w:rPr>
      </w:pPr>
      <w:r w:rsidRPr="00072021">
        <w:rPr>
          <w:rFonts w:ascii="Inconsolata" w:hAnsi="Inconsolata"/>
          <w:noProof/>
        </w:rPr>
        <w:drawing>
          <wp:inline distT="0" distB="0" distL="0" distR="0" wp14:anchorId="2C0B465D" wp14:editId="45FE03DD">
            <wp:extent cx="5943600" cy="902335"/>
            <wp:effectExtent l="0" t="0" r="0" b="0"/>
            <wp:docPr id="10676031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03105" name="Picture 1" descr="A screen 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6756" w14:textId="77777777" w:rsidR="00AE3C1F" w:rsidRDefault="000C733E" w:rsidP="00A71878">
      <w:pPr>
        <w:pStyle w:val="Heading1"/>
        <w:jc w:val="both"/>
        <w:rPr>
          <w:rFonts w:ascii="Inconsolata" w:hAnsi="Inconsolata"/>
        </w:rPr>
      </w:pPr>
      <w:bookmarkStart w:id="13" w:name="_References"/>
      <w:bookmarkStart w:id="14" w:name="_Toc140578965"/>
      <w:bookmarkEnd w:id="13"/>
      <w:r w:rsidRPr="00E629F0">
        <w:rPr>
          <w:rFonts w:ascii="Inconsolata" w:hAnsi="Inconsolata"/>
          <w:sz w:val="32"/>
          <w:szCs w:val="32"/>
        </w:rPr>
        <w:t>References</w:t>
      </w:r>
      <w:bookmarkEnd w:id="14"/>
      <w:r w:rsidRPr="00E629F0">
        <w:rPr>
          <w:rFonts w:ascii="Inconsolata" w:hAnsi="Inconsolata"/>
        </w:rPr>
        <w:t xml:space="preserve"> </w:t>
      </w:r>
    </w:p>
    <w:p w14:paraId="27672A27" w14:textId="3B1F1DB1" w:rsidR="00D667A9" w:rsidRDefault="009A6A8D" w:rsidP="007B14CD">
      <w:pPr>
        <w:spacing w:line="240" w:lineRule="auto"/>
        <w:ind w:firstLine="0"/>
        <w:rPr>
          <w:rFonts w:ascii="Inconsolata" w:hAnsi="Inconsolata"/>
        </w:rPr>
      </w:pPr>
      <w:r>
        <w:rPr>
          <w:rFonts w:ascii="Inconsolata" w:hAnsi="Inconsolata"/>
        </w:rPr>
        <w:t>The provided requirements file.</w:t>
      </w:r>
    </w:p>
    <w:p w14:paraId="10F84837" w14:textId="4CABE78C" w:rsidR="009A6A8D" w:rsidRDefault="009A6A8D" w:rsidP="0046087B">
      <w:pPr>
        <w:spacing w:line="240" w:lineRule="auto"/>
        <w:ind w:firstLine="0"/>
        <w:rPr>
          <w:rFonts w:ascii="Inconsolata" w:hAnsi="Inconsolata"/>
        </w:rPr>
      </w:pPr>
      <w:r>
        <w:rPr>
          <w:rFonts w:ascii="Inconsolata" w:hAnsi="Inconsolata"/>
        </w:rPr>
        <w:t xml:space="preserve">Manohar, </w:t>
      </w:r>
      <w:r w:rsidRPr="009A6A8D">
        <w:rPr>
          <w:rFonts w:ascii="Inconsolata" w:hAnsi="Inconsolata"/>
        </w:rPr>
        <w:t>2 August 2017</w:t>
      </w:r>
      <w:r>
        <w:rPr>
          <w:rFonts w:ascii="Inconsolata" w:hAnsi="Inconsolata"/>
        </w:rPr>
        <w:t xml:space="preserve">, </w:t>
      </w:r>
      <w:hyperlink r:id="rId80" w:history="1">
        <w:r w:rsidRPr="009A6A8D">
          <w:rPr>
            <w:rStyle w:val="Hyperlink"/>
            <w:rFonts w:ascii="Inconsolata" w:hAnsi="Inconsolata"/>
          </w:rPr>
          <w:t>MapReduce Real time</w:t>
        </w:r>
      </w:hyperlink>
      <w:r>
        <w:rPr>
          <w:rFonts w:ascii="Inconsolata" w:hAnsi="Inconsolata"/>
        </w:rPr>
        <w:t>.</w:t>
      </w:r>
    </w:p>
    <w:p w14:paraId="04FD31EC" w14:textId="05619D3D" w:rsidR="00D85B39" w:rsidRDefault="00D85B39" w:rsidP="007B14CD">
      <w:pPr>
        <w:spacing w:line="240" w:lineRule="auto"/>
        <w:ind w:firstLine="0"/>
        <w:rPr>
          <w:rFonts w:ascii="Inconsolata" w:hAnsi="Inconsolata"/>
        </w:rPr>
      </w:pPr>
      <w:r w:rsidRPr="00D85B39">
        <w:rPr>
          <w:rFonts w:ascii="Inconsolata" w:hAnsi="Inconsolata"/>
        </w:rPr>
        <w:t>Rkrahul04</w:t>
      </w:r>
      <w:r>
        <w:rPr>
          <w:rFonts w:ascii="Inconsolata" w:hAnsi="Inconsolata"/>
        </w:rPr>
        <w:t>, May 8, 2017,</w:t>
      </w:r>
      <w:r w:rsidRPr="00D85B39">
        <w:rPr>
          <w:rFonts w:ascii="Inconsolata" w:hAnsi="Inconsolata"/>
        </w:rPr>
        <w:t xml:space="preserve"> </w:t>
      </w:r>
      <w:hyperlink r:id="rId81" w:history="1">
        <w:r w:rsidRPr="00D85B39">
          <w:rPr>
            <w:rStyle w:val="Hyperlink"/>
            <w:rFonts w:ascii="Inconsolata" w:hAnsi="Inconsolata"/>
          </w:rPr>
          <w:t>Word_size_Count_Mapreduce</w:t>
        </w:r>
      </w:hyperlink>
      <w:r>
        <w:rPr>
          <w:rFonts w:ascii="Inconsolata" w:hAnsi="Inconsolata"/>
        </w:rPr>
        <w:t>.</w:t>
      </w:r>
    </w:p>
    <w:p w14:paraId="1ABFDF17" w14:textId="7F373308" w:rsidR="00D85B39" w:rsidRDefault="00D85B39" w:rsidP="007B14CD">
      <w:pPr>
        <w:spacing w:line="240" w:lineRule="auto"/>
        <w:ind w:firstLine="0"/>
        <w:rPr>
          <w:rFonts w:ascii="Inconsolata" w:hAnsi="Inconsolata"/>
        </w:rPr>
      </w:pPr>
      <w:r w:rsidRPr="00D85B39">
        <w:rPr>
          <w:rFonts w:ascii="Inconsolata" w:hAnsi="Inconsolata"/>
        </w:rPr>
        <w:t>Rkrahul04</w:t>
      </w:r>
      <w:r>
        <w:rPr>
          <w:rFonts w:ascii="Inconsolata" w:hAnsi="Inconsolata"/>
        </w:rPr>
        <w:t xml:space="preserve">, 2017, </w:t>
      </w:r>
      <w:hyperlink r:id="rId82" w:history="1">
        <w:r w:rsidRPr="00D85B39">
          <w:rPr>
            <w:rStyle w:val="Hyperlink"/>
            <w:rFonts w:ascii="Inconsolata" w:hAnsi="Inconsolata"/>
          </w:rPr>
          <w:t>Sub-Patents_count_mapreduce</w:t>
        </w:r>
      </w:hyperlink>
      <w:r>
        <w:rPr>
          <w:rFonts w:ascii="Inconsolata" w:hAnsi="Inconsolata"/>
        </w:rPr>
        <w:t>.</w:t>
      </w:r>
    </w:p>
    <w:p w14:paraId="3A39DC63" w14:textId="77777777" w:rsidR="00D85B39" w:rsidRDefault="00D85B39" w:rsidP="007B14CD">
      <w:pPr>
        <w:spacing w:line="240" w:lineRule="auto"/>
        <w:ind w:firstLine="0"/>
        <w:rPr>
          <w:rFonts w:ascii="Inconsolata" w:hAnsi="Inconsolata"/>
        </w:rPr>
      </w:pPr>
    </w:p>
    <w:p w14:paraId="317F9A9E" w14:textId="77777777" w:rsidR="007B14CD" w:rsidRPr="009A6A8D" w:rsidRDefault="007B14CD" w:rsidP="007B14CD">
      <w:pPr>
        <w:spacing w:line="240" w:lineRule="auto"/>
        <w:ind w:firstLine="0"/>
        <w:rPr>
          <w:rFonts w:ascii="Inconsolata" w:hAnsi="Inconsolata"/>
        </w:rPr>
      </w:pPr>
    </w:p>
    <w:p w14:paraId="611F2410" w14:textId="77777777" w:rsidR="005D7ABF" w:rsidRPr="00E629F0" w:rsidRDefault="005D7ABF" w:rsidP="007B14CD">
      <w:pPr>
        <w:spacing w:line="240" w:lineRule="auto"/>
        <w:ind w:firstLine="0"/>
        <w:jc w:val="both"/>
        <w:rPr>
          <w:rFonts w:ascii="Inconsolata" w:hAnsi="Inconsolata"/>
        </w:rPr>
      </w:pPr>
    </w:p>
    <w:sectPr w:rsidR="005D7ABF" w:rsidRPr="00E629F0" w:rsidSect="005933F2">
      <w:headerReference w:type="default" r:id="rId83"/>
      <w:footerReference w:type="default" r:id="rId84"/>
      <w:footnotePr>
        <w:pos w:val="beneathText"/>
      </w:footnotePr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27101" w14:textId="77777777" w:rsidR="006F2019" w:rsidRDefault="006F2019">
      <w:pPr>
        <w:spacing w:line="240" w:lineRule="auto"/>
      </w:pPr>
      <w:r>
        <w:separator/>
      </w:r>
    </w:p>
    <w:p w14:paraId="4B15F320" w14:textId="77777777" w:rsidR="006F2019" w:rsidRDefault="006F2019"/>
  </w:endnote>
  <w:endnote w:type="continuationSeparator" w:id="0">
    <w:p w14:paraId="07F85CC1" w14:textId="77777777" w:rsidR="006F2019" w:rsidRDefault="006F2019">
      <w:pPr>
        <w:spacing w:line="240" w:lineRule="auto"/>
      </w:pPr>
      <w:r>
        <w:continuationSeparator/>
      </w:r>
    </w:p>
    <w:p w14:paraId="5E0B170D" w14:textId="77777777" w:rsidR="006F2019" w:rsidRDefault="006F20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Inconsolata">
    <w:altName w:val="Calibri"/>
    <w:charset w:val="00"/>
    <w:family w:val="auto"/>
    <w:pitch w:val="variable"/>
    <w:sig w:usb0="A00000FF" w:usb1="0000F9EB" w:usb2="0000002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75639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B0FF90" w14:textId="77777777" w:rsidR="00C53DBA" w:rsidRDefault="00C53D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48F86E" w14:textId="77777777" w:rsidR="00C53DBA" w:rsidRDefault="00C53D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DF93F" w14:textId="77777777" w:rsidR="006F2019" w:rsidRDefault="006F2019">
      <w:pPr>
        <w:spacing w:line="240" w:lineRule="auto"/>
      </w:pPr>
      <w:r>
        <w:separator/>
      </w:r>
    </w:p>
    <w:p w14:paraId="7DBF8A39" w14:textId="77777777" w:rsidR="006F2019" w:rsidRDefault="006F2019"/>
  </w:footnote>
  <w:footnote w:type="continuationSeparator" w:id="0">
    <w:p w14:paraId="3F5111FB" w14:textId="77777777" w:rsidR="006F2019" w:rsidRDefault="006F2019">
      <w:pPr>
        <w:spacing w:line="240" w:lineRule="auto"/>
      </w:pPr>
      <w:r>
        <w:continuationSeparator/>
      </w:r>
    </w:p>
    <w:p w14:paraId="242B9976" w14:textId="77777777" w:rsidR="006F2019" w:rsidRDefault="006F201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F503A" w14:textId="3FC8D5FE" w:rsidR="008004D3" w:rsidRDefault="008004D3" w:rsidP="00543B5F">
    <w:pPr>
      <w:ind w:firstLine="0"/>
      <w:rPr>
        <w:rFonts w:ascii="Inconsolata" w:hAnsi="Inconsolata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68"/>
      <w:gridCol w:w="2160"/>
      <w:gridCol w:w="3348"/>
    </w:tblGrid>
    <w:tr w:rsidR="005933F2" w14:paraId="017703BF" w14:textId="77777777" w:rsidTr="005933F2">
      <w:trPr>
        <w:trHeight w:val="990"/>
      </w:trPr>
      <w:tc>
        <w:tcPr>
          <w:tcW w:w="4068" w:type="dxa"/>
        </w:tcPr>
        <w:p w14:paraId="3AD2A6F5" w14:textId="77777777" w:rsidR="005933F2" w:rsidRDefault="005933F2" w:rsidP="005933F2">
          <w:pPr>
            <w:ind w:firstLine="0"/>
            <w:jc w:val="center"/>
            <w:rPr>
              <w:rFonts w:ascii="Inconsolata" w:hAnsi="Inconsolata"/>
              <w:b/>
              <w:bCs/>
              <w:sz w:val="96"/>
              <w:szCs w:val="96"/>
            </w:rPr>
          </w:pPr>
          <w:r w:rsidRPr="00543B5F">
            <w:rPr>
              <w:rFonts w:ascii="Inconsolata" w:hAnsi="Inconsolata"/>
              <w:b/>
              <w:bCs/>
              <w:sz w:val="96"/>
              <w:szCs w:val="96"/>
            </w:rPr>
            <w:t>CSC14118</w:t>
          </w:r>
        </w:p>
        <w:p w14:paraId="0586A53C" w14:textId="32F38C9D" w:rsidR="005933F2" w:rsidRPr="00543B5F" w:rsidRDefault="005933F2" w:rsidP="005933F2">
          <w:pPr>
            <w:ind w:firstLine="0"/>
            <w:jc w:val="center"/>
            <w:rPr>
              <w:rFonts w:ascii="Inconsolata" w:hAnsi="Inconsolata"/>
              <w:b/>
              <w:bCs/>
              <w:sz w:val="96"/>
              <w:szCs w:val="96"/>
            </w:rPr>
          </w:pPr>
          <w:r w:rsidRPr="00AE3C1F">
            <w:rPr>
              <w:rFonts w:ascii="Inconsolata" w:hAnsi="Inconsolata"/>
            </w:rPr>
            <w:t>Introduction to Big Data</w:t>
          </w:r>
        </w:p>
      </w:tc>
      <w:tc>
        <w:tcPr>
          <w:tcW w:w="2160" w:type="dxa"/>
        </w:tcPr>
        <w:p w14:paraId="666D022C" w14:textId="77777777" w:rsidR="005933F2" w:rsidRPr="00543B5F" w:rsidRDefault="005933F2" w:rsidP="00543B5F">
          <w:pPr>
            <w:ind w:firstLine="0"/>
            <w:rPr>
              <w:rFonts w:ascii="Inconsolata" w:hAnsi="Inconsolata"/>
              <w:sz w:val="36"/>
              <w:szCs w:val="36"/>
            </w:rPr>
          </w:pPr>
        </w:p>
      </w:tc>
      <w:tc>
        <w:tcPr>
          <w:tcW w:w="3348" w:type="dxa"/>
          <w:vAlign w:val="bottom"/>
        </w:tcPr>
        <w:p w14:paraId="4935A09A" w14:textId="48779C42" w:rsidR="005933F2" w:rsidRPr="005933F2" w:rsidRDefault="005933F2" w:rsidP="005933F2">
          <w:pPr>
            <w:ind w:firstLine="0"/>
            <w:rPr>
              <w:rFonts w:ascii="Inconsolata" w:hAnsi="Inconsolata"/>
              <w:b/>
              <w:bCs/>
              <w:sz w:val="36"/>
              <w:szCs w:val="36"/>
            </w:rPr>
          </w:pPr>
          <w:r w:rsidRPr="005933F2">
            <w:rPr>
              <w:rFonts w:ascii="Inconsolata" w:hAnsi="Inconsolata"/>
              <w:b/>
              <w:bCs/>
              <w:sz w:val="36"/>
              <w:szCs w:val="36"/>
            </w:rPr>
            <w:t>RE</w:t>
          </w:r>
          <w:r w:rsidR="007539EA">
            <w:rPr>
              <w:rFonts w:ascii="Inconsolata" w:hAnsi="Inconsolata"/>
              <w:b/>
              <w:bCs/>
              <w:sz w:val="36"/>
              <w:szCs w:val="36"/>
            </w:rPr>
            <w:t>PORT</w:t>
          </w:r>
        </w:p>
        <w:p w14:paraId="0DE7D103" w14:textId="77777777" w:rsidR="005933F2" w:rsidRDefault="005933F2" w:rsidP="005933F2">
          <w:pPr>
            <w:ind w:firstLine="0"/>
            <w:jc w:val="center"/>
            <w:rPr>
              <w:rFonts w:ascii="Inconsolata" w:hAnsi="Inconsolata"/>
              <w:b/>
              <w:bCs/>
            </w:rPr>
          </w:pPr>
        </w:p>
        <w:p w14:paraId="2BD92120" w14:textId="128831B6" w:rsidR="005933F2" w:rsidRPr="00543B5F" w:rsidRDefault="005933F2" w:rsidP="005933F2">
          <w:pPr>
            <w:ind w:firstLine="0"/>
            <w:rPr>
              <w:rFonts w:ascii="Inconsolata" w:hAnsi="Inconsolata"/>
              <w:b/>
              <w:bCs/>
            </w:rPr>
          </w:pPr>
          <w:r w:rsidRPr="00543B5F">
            <w:rPr>
              <w:rFonts w:ascii="Inconsolata" w:hAnsi="Inconsolata"/>
              <w:b/>
              <w:bCs/>
            </w:rPr>
            <w:t>Project Version Date</w:t>
          </w:r>
        </w:p>
        <w:p w14:paraId="197D92D7" w14:textId="0EFD79E6" w:rsidR="005933F2" w:rsidRDefault="005933F2" w:rsidP="005933F2">
          <w:pPr>
            <w:ind w:firstLine="0"/>
            <w:jc w:val="center"/>
            <w:rPr>
              <w:rFonts w:ascii="Inconsolata" w:hAnsi="Inconsolata"/>
            </w:rPr>
          </w:pPr>
          <w:r w:rsidRPr="00AE3C1F">
            <w:rPr>
              <w:rFonts w:ascii="Inconsolata" w:hAnsi="Inconsolata"/>
            </w:rPr>
            <w:t xml:space="preserve">PLAN001 v1.0 </w:t>
          </w:r>
          <w:r>
            <w:rPr>
              <w:rFonts w:ascii="Inconsolata" w:hAnsi="Inconsolata"/>
            </w:rPr>
            <w:t xml:space="preserve">   </w:t>
          </w:r>
          <w:r w:rsidRPr="00AE3C1F">
            <w:rPr>
              <w:rFonts w:ascii="Inconsolata" w:hAnsi="Inconsolata"/>
            </w:rPr>
            <w:t>2023-0</w:t>
          </w:r>
          <w:r w:rsidR="005E3E04">
            <w:rPr>
              <w:rFonts w:ascii="Inconsolata" w:hAnsi="Inconsolata"/>
            </w:rPr>
            <w:t>7</w:t>
          </w:r>
          <w:r w:rsidRPr="00AE3C1F">
            <w:rPr>
              <w:rFonts w:ascii="Inconsolata" w:hAnsi="Inconsolata"/>
            </w:rPr>
            <w:t>-2</w:t>
          </w:r>
          <w:r w:rsidR="005E3E04">
            <w:rPr>
              <w:rFonts w:ascii="Inconsolata" w:hAnsi="Inconsolata"/>
            </w:rPr>
            <w:t>2</w:t>
          </w:r>
        </w:p>
      </w:tc>
    </w:tr>
  </w:tbl>
  <w:p w14:paraId="3E68CE4B" w14:textId="31F2C996" w:rsidR="00EF7275" w:rsidRDefault="00EF7275">
    <w:pPr>
      <w:pStyle w:val="Header"/>
    </w:pPr>
    <w:r>
      <w:rPr>
        <w:rStyle w:val="Strong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2E95EBD"/>
    <w:multiLevelType w:val="hybridMultilevel"/>
    <w:tmpl w:val="12D61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1722D9"/>
    <w:multiLevelType w:val="multilevel"/>
    <w:tmpl w:val="32729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E44671"/>
    <w:multiLevelType w:val="multilevel"/>
    <w:tmpl w:val="42A2B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0A6B06"/>
    <w:multiLevelType w:val="multilevel"/>
    <w:tmpl w:val="4384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6B29BC"/>
    <w:multiLevelType w:val="hybridMultilevel"/>
    <w:tmpl w:val="A7527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AC5F00"/>
    <w:multiLevelType w:val="hybridMultilevel"/>
    <w:tmpl w:val="C0C27D0A"/>
    <w:lvl w:ilvl="0" w:tplc="61AEBB9A">
      <w:start w:val="1"/>
      <w:numFmt w:val="lowerLetter"/>
      <w:lvlText w:val="%1."/>
      <w:lvlJc w:val="left"/>
      <w:pPr>
        <w:ind w:left="1800" w:hanging="360"/>
      </w:pPr>
      <w:rPr>
        <w:rFonts w:ascii="Cambria Math" w:eastAsiaTheme="majorEastAsia" w:hAnsi="Cambria Math" w:cs="Cambria Math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45CC701A"/>
    <w:multiLevelType w:val="multilevel"/>
    <w:tmpl w:val="CDC0B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180455"/>
    <w:multiLevelType w:val="multilevel"/>
    <w:tmpl w:val="CFA69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44528F"/>
    <w:multiLevelType w:val="hybridMultilevel"/>
    <w:tmpl w:val="22A2E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D21B42"/>
    <w:multiLevelType w:val="multilevel"/>
    <w:tmpl w:val="AD38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386F10"/>
    <w:multiLevelType w:val="multilevel"/>
    <w:tmpl w:val="F9FE1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F63ABB"/>
    <w:multiLevelType w:val="hybridMultilevel"/>
    <w:tmpl w:val="67327D9A"/>
    <w:lvl w:ilvl="0" w:tplc="68F61FD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E692678"/>
    <w:multiLevelType w:val="multilevel"/>
    <w:tmpl w:val="288E3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CD0F62"/>
    <w:multiLevelType w:val="multilevel"/>
    <w:tmpl w:val="85326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624E9E"/>
    <w:multiLevelType w:val="hybridMultilevel"/>
    <w:tmpl w:val="86503006"/>
    <w:lvl w:ilvl="0" w:tplc="8AF423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B033211"/>
    <w:multiLevelType w:val="hybridMultilevel"/>
    <w:tmpl w:val="53EAC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BF2276"/>
    <w:multiLevelType w:val="hybridMultilevel"/>
    <w:tmpl w:val="9BB84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6A504E"/>
    <w:multiLevelType w:val="hybridMultilevel"/>
    <w:tmpl w:val="E188D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322499"/>
    <w:multiLevelType w:val="multilevel"/>
    <w:tmpl w:val="676C0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6278B2"/>
    <w:multiLevelType w:val="hybridMultilevel"/>
    <w:tmpl w:val="0682E398"/>
    <w:lvl w:ilvl="0" w:tplc="44F4D5F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5EE3BF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496F2D"/>
    <w:multiLevelType w:val="multilevel"/>
    <w:tmpl w:val="AF922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4529687">
    <w:abstractNumId w:val="9"/>
  </w:num>
  <w:num w:numId="2" w16cid:durableId="835922553">
    <w:abstractNumId w:val="7"/>
  </w:num>
  <w:num w:numId="3" w16cid:durableId="492647722">
    <w:abstractNumId w:val="6"/>
  </w:num>
  <w:num w:numId="4" w16cid:durableId="1411198319">
    <w:abstractNumId w:val="5"/>
  </w:num>
  <w:num w:numId="5" w16cid:durableId="637104487">
    <w:abstractNumId w:val="4"/>
  </w:num>
  <w:num w:numId="6" w16cid:durableId="1756584684">
    <w:abstractNumId w:val="8"/>
  </w:num>
  <w:num w:numId="7" w16cid:durableId="561984050">
    <w:abstractNumId w:val="3"/>
  </w:num>
  <w:num w:numId="8" w16cid:durableId="902183732">
    <w:abstractNumId w:val="2"/>
  </w:num>
  <w:num w:numId="9" w16cid:durableId="1295870105">
    <w:abstractNumId w:val="1"/>
  </w:num>
  <w:num w:numId="10" w16cid:durableId="491603997">
    <w:abstractNumId w:val="0"/>
  </w:num>
  <w:num w:numId="11" w16cid:durableId="991569381">
    <w:abstractNumId w:val="11"/>
  </w:num>
  <w:num w:numId="12" w16cid:durableId="2107770653">
    <w:abstractNumId w:val="20"/>
  </w:num>
  <w:num w:numId="13" w16cid:durableId="2106680673">
    <w:abstractNumId w:val="20"/>
  </w:num>
  <w:num w:numId="14" w16cid:durableId="631986323">
    <w:abstractNumId w:val="17"/>
  </w:num>
  <w:num w:numId="15" w16cid:durableId="1258055810">
    <w:abstractNumId w:val="22"/>
  </w:num>
  <w:num w:numId="16" w16cid:durableId="513037374">
    <w:abstractNumId w:val="28"/>
  </w:num>
  <w:num w:numId="17" w16cid:durableId="71121163">
    <w:abstractNumId w:val="19"/>
  </w:num>
  <w:num w:numId="18" w16cid:durableId="368068370">
    <w:abstractNumId w:val="13"/>
  </w:num>
  <w:num w:numId="19" w16cid:durableId="779223880">
    <w:abstractNumId w:val="16"/>
  </w:num>
  <w:num w:numId="20" w16cid:durableId="314140076">
    <w:abstractNumId w:val="16"/>
  </w:num>
  <w:num w:numId="21" w16cid:durableId="314140076">
    <w:abstractNumId w:val="16"/>
  </w:num>
  <w:num w:numId="22" w16cid:durableId="314140076">
    <w:abstractNumId w:val="16"/>
  </w:num>
  <w:num w:numId="23" w16cid:durableId="314140076">
    <w:abstractNumId w:val="16"/>
  </w:num>
  <w:num w:numId="24" w16cid:durableId="1461145652">
    <w:abstractNumId w:val="12"/>
  </w:num>
  <w:num w:numId="25" w16cid:durableId="792946466">
    <w:abstractNumId w:val="23"/>
  </w:num>
  <w:num w:numId="26" w16cid:durableId="733166069">
    <w:abstractNumId w:val="30"/>
  </w:num>
  <w:num w:numId="27" w16cid:durableId="2050297977">
    <w:abstractNumId w:val="29"/>
  </w:num>
  <w:num w:numId="28" w16cid:durableId="870607874">
    <w:abstractNumId w:val="24"/>
  </w:num>
  <w:num w:numId="29" w16cid:durableId="1607419350">
    <w:abstractNumId w:val="27"/>
  </w:num>
  <w:num w:numId="30" w16cid:durableId="918903331">
    <w:abstractNumId w:val="25"/>
  </w:num>
  <w:num w:numId="31" w16cid:durableId="1370763153">
    <w:abstractNumId w:val="10"/>
  </w:num>
  <w:num w:numId="32" w16cid:durableId="1120418710">
    <w:abstractNumId w:val="21"/>
  </w:num>
  <w:num w:numId="33" w16cid:durableId="1200557815">
    <w:abstractNumId w:val="14"/>
  </w:num>
  <w:num w:numId="34" w16cid:durableId="1241790032">
    <w:abstractNumId w:val="26"/>
  </w:num>
  <w:num w:numId="35" w16cid:durableId="584414791">
    <w:abstractNumId w:val="18"/>
  </w:num>
  <w:num w:numId="36" w16cid:durableId="1920598937">
    <w:abstractNumId w:val="1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6332"/>
    <w:rsid w:val="00001D26"/>
    <w:rsid w:val="00002B98"/>
    <w:rsid w:val="00003E64"/>
    <w:rsid w:val="00007A52"/>
    <w:rsid w:val="00012BD4"/>
    <w:rsid w:val="000137AF"/>
    <w:rsid w:val="0001537E"/>
    <w:rsid w:val="00025230"/>
    <w:rsid w:val="00030D1E"/>
    <w:rsid w:val="0003369A"/>
    <w:rsid w:val="000408B2"/>
    <w:rsid w:val="00072021"/>
    <w:rsid w:val="00084EC0"/>
    <w:rsid w:val="000910FE"/>
    <w:rsid w:val="00097B2D"/>
    <w:rsid w:val="000A4507"/>
    <w:rsid w:val="000A6A73"/>
    <w:rsid w:val="000B4B25"/>
    <w:rsid w:val="000C733E"/>
    <w:rsid w:val="000D3F41"/>
    <w:rsid w:val="000E0042"/>
    <w:rsid w:val="00100852"/>
    <w:rsid w:val="001015B2"/>
    <w:rsid w:val="00103B15"/>
    <w:rsid w:val="0011408B"/>
    <w:rsid w:val="001161FC"/>
    <w:rsid w:val="00116B0E"/>
    <w:rsid w:val="0012231E"/>
    <w:rsid w:val="00143B33"/>
    <w:rsid w:val="00145FC4"/>
    <w:rsid w:val="001572C1"/>
    <w:rsid w:val="00170C88"/>
    <w:rsid w:val="0017122E"/>
    <w:rsid w:val="001738BD"/>
    <w:rsid w:val="00191077"/>
    <w:rsid w:val="00195398"/>
    <w:rsid w:val="00196231"/>
    <w:rsid w:val="00196B4F"/>
    <w:rsid w:val="001A4A6A"/>
    <w:rsid w:val="001A6C38"/>
    <w:rsid w:val="001A72FC"/>
    <w:rsid w:val="001B3A6D"/>
    <w:rsid w:val="001B533B"/>
    <w:rsid w:val="001D1536"/>
    <w:rsid w:val="001D4F61"/>
    <w:rsid w:val="001F735D"/>
    <w:rsid w:val="00204B07"/>
    <w:rsid w:val="00207389"/>
    <w:rsid w:val="002128CD"/>
    <w:rsid w:val="00217517"/>
    <w:rsid w:val="00220BCE"/>
    <w:rsid w:val="00225C45"/>
    <w:rsid w:val="0024351F"/>
    <w:rsid w:val="002439E0"/>
    <w:rsid w:val="00243ABB"/>
    <w:rsid w:val="0025343A"/>
    <w:rsid w:val="0025738C"/>
    <w:rsid w:val="00261D88"/>
    <w:rsid w:val="0026757F"/>
    <w:rsid w:val="00276332"/>
    <w:rsid w:val="00280797"/>
    <w:rsid w:val="00282672"/>
    <w:rsid w:val="00286394"/>
    <w:rsid w:val="002912F0"/>
    <w:rsid w:val="00293EF6"/>
    <w:rsid w:val="002A4121"/>
    <w:rsid w:val="002B128F"/>
    <w:rsid w:val="002C2E81"/>
    <w:rsid w:val="002C55EC"/>
    <w:rsid w:val="002D7B9D"/>
    <w:rsid w:val="002E5BC3"/>
    <w:rsid w:val="002E7A7C"/>
    <w:rsid w:val="002F45CA"/>
    <w:rsid w:val="002F4928"/>
    <w:rsid w:val="002F7276"/>
    <w:rsid w:val="00306D0C"/>
    <w:rsid w:val="00314FDF"/>
    <w:rsid w:val="0031754A"/>
    <w:rsid w:val="00322A81"/>
    <w:rsid w:val="00323CA3"/>
    <w:rsid w:val="00327055"/>
    <w:rsid w:val="003339D4"/>
    <w:rsid w:val="00335907"/>
    <w:rsid w:val="00335CD3"/>
    <w:rsid w:val="003411CF"/>
    <w:rsid w:val="00354648"/>
    <w:rsid w:val="00355AEB"/>
    <w:rsid w:val="00355DCA"/>
    <w:rsid w:val="00356F8F"/>
    <w:rsid w:val="00357D14"/>
    <w:rsid w:val="003715C2"/>
    <w:rsid w:val="00371FFB"/>
    <w:rsid w:val="00390E2D"/>
    <w:rsid w:val="003B6F3B"/>
    <w:rsid w:val="003C098F"/>
    <w:rsid w:val="003C739F"/>
    <w:rsid w:val="003D5829"/>
    <w:rsid w:val="003D729B"/>
    <w:rsid w:val="003E2DA2"/>
    <w:rsid w:val="003E365A"/>
    <w:rsid w:val="003E62B6"/>
    <w:rsid w:val="0041128D"/>
    <w:rsid w:val="00411775"/>
    <w:rsid w:val="004143AF"/>
    <w:rsid w:val="00415B4D"/>
    <w:rsid w:val="00424508"/>
    <w:rsid w:val="004245EE"/>
    <w:rsid w:val="004311A4"/>
    <w:rsid w:val="00432CAB"/>
    <w:rsid w:val="004351EF"/>
    <w:rsid w:val="00443100"/>
    <w:rsid w:val="00446162"/>
    <w:rsid w:val="0046087B"/>
    <w:rsid w:val="00473852"/>
    <w:rsid w:val="0047407F"/>
    <w:rsid w:val="004857E2"/>
    <w:rsid w:val="00486711"/>
    <w:rsid w:val="004911FC"/>
    <w:rsid w:val="0049472A"/>
    <w:rsid w:val="004B1CEB"/>
    <w:rsid w:val="004B3752"/>
    <w:rsid w:val="004B5CB4"/>
    <w:rsid w:val="004B77FF"/>
    <w:rsid w:val="004C0BB8"/>
    <w:rsid w:val="004E0545"/>
    <w:rsid w:val="004E0828"/>
    <w:rsid w:val="004E7145"/>
    <w:rsid w:val="004F4813"/>
    <w:rsid w:val="00501936"/>
    <w:rsid w:val="0050287C"/>
    <w:rsid w:val="00504DED"/>
    <w:rsid w:val="00511AC2"/>
    <w:rsid w:val="00521CF9"/>
    <w:rsid w:val="00522B57"/>
    <w:rsid w:val="00524738"/>
    <w:rsid w:val="0052628A"/>
    <w:rsid w:val="00535388"/>
    <w:rsid w:val="0054015A"/>
    <w:rsid w:val="0054396F"/>
    <w:rsid w:val="00543B5F"/>
    <w:rsid w:val="00551A02"/>
    <w:rsid w:val="00551FD6"/>
    <w:rsid w:val="005534FA"/>
    <w:rsid w:val="00556F3B"/>
    <w:rsid w:val="005571EB"/>
    <w:rsid w:val="00557840"/>
    <w:rsid w:val="00563472"/>
    <w:rsid w:val="00564AAF"/>
    <w:rsid w:val="0056585D"/>
    <w:rsid w:val="00570D25"/>
    <w:rsid w:val="00575E1F"/>
    <w:rsid w:val="005814B9"/>
    <w:rsid w:val="00585B37"/>
    <w:rsid w:val="00591A84"/>
    <w:rsid w:val="005928EE"/>
    <w:rsid w:val="005933F2"/>
    <w:rsid w:val="005B46A1"/>
    <w:rsid w:val="005C0207"/>
    <w:rsid w:val="005C156C"/>
    <w:rsid w:val="005D0268"/>
    <w:rsid w:val="005D3A03"/>
    <w:rsid w:val="005D79B5"/>
    <w:rsid w:val="005D7ABF"/>
    <w:rsid w:val="005E3E04"/>
    <w:rsid w:val="005E5298"/>
    <w:rsid w:val="005E64C9"/>
    <w:rsid w:val="005E7EE7"/>
    <w:rsid w:val="005F4DF0"/>
    <w:rsid w:val="0060172C"/>
    <w:rsid w:val="00602F4A"/>
    <w:rsid w:val="006128EA"/>
    <w:rsid w:val="00613FB2"/>
    <w:rsid w:val="00624024"/>
    <w:rsid w:val="00626F22"/>
    <w:rsid w:val="006270B0"/>
    <w:rsid w:val="00634ACC"/>
    <w:rsid w:val="00635E32"/>
    <w:rsid w:val="00646F94"/>
    <w:rsid w:val="006550E9"/>
    <w:rsid w:val="00660341"/>
    <w:rsid w:val="00664022"/>
    <w:rsid w:val="00664E9B"/>
    <w:rsid w:val="00665CF8"/>
    <w:rsid w:val="006661CF"/>
    <w:rsid w:val="00666A17"/>
    <w:rsid w:val="00676A74"/>
    <w:rsid w:val="00681EEB"/>
    <w:rsid w:val="006A10FD"/>
    <w:rsid w:val="006A155A"/>
    <w:rsid w:val="006B1801"/>
    <w:rsid w:val="006B21F0"/>
    <w:rsid w:val="006C7A23"/>
    <w:rsid w:val="006D4AB1"/>
    <w:rsid w:val="006D561B"/>
    <w:rsid w:val="006E2619"/>
    <w:rsid w:val="006E73A2"/>
    <w:rsid w:val="006E7BEE"/>
    <w:rsid w:val="006F2019"/>
    <w:rsid w:val="006F3D22"/>
    <w:rsid w:val="00706F37"/>
    <w:rsid w:val="00712CA5"/>
    <w:rsid w:val="007173A3"/>
    <w:rsid w:val="00717EBE"/>
    <w:rsid w:val="00723FBF"/>
    <w:rsid w:val="007337F1"/>
    <w:rsid w:val="00747201"/>
    <w:rsid w:val="00751F68"/>
    <w:rsid w:val="0075340F"/>
    <w:rsid w:val="007539EA"/>
    <w:rsid w:val="00754FF4"/>
    <w:rsid w:val="007638F7"/>
    <w:rsid w:val="00773C9A"/>
    <w:rsid w:val="00784FB8"/>
    <w:rsid w:val="0079592E"/>
    <w:rsid w:val="007B14CD"/>
    <w:rsid w:val="007B7717"/>
    <w:rsid w:val="007C1138"/>
    <w:rsid w:val="007C152C"/>
    <w:rsid w:val="007C3E5B"/>
    <w:rsid w:val="007C487E"/>
    <w:rsid w:val="007D1D19"/>
    <w:rsid w:val="007D5F11"/>
    <w:rsid w:val="007D7E4C"/>
    <w:rsid w:val="007E2501"/>
    <w:rsid w:val="007E7277"/>
    <w:rsid w:val="007F4A3C"/>
    <w:rsid w:val="008002C0"/>
    <w:rsid w:val="008004D3"/>
    <w:rsid w:val="00802184"/>
    <w:rsid w:val="00804219"/>
    <w:rsid w:val="00804445"/>
    <w:rsid w:val="00806B83"/>
    <w:rsid w:val="0081244D"/>
    <w:rsid w:val="00812F4E"/>
    <w:rsid w:val="008224BC"/>
    <w:rsid w:val="00831603"/>
    <w:rsid w:val="00832712"/>
    <w:rsid w:val="00844F32"/>
    <w:rsid w:val="00867CE1"/>
    <w:rsid w:val="00870555"/>
    <w:rsid w:val="00873A10"/>
    <w:rsid w:val="00873C5F"/>
    <w:rsid w:val="00887C1C"/>
    <w:rsid w:val="008A22EE"/>
    <w:rsid w:val="008A3F4F"/>
    <w:rsid w:val="008A470A"/>
    <w:rsid w:val="008A71A3"/>
    <w:rsid w:val="008B134A"/>
    <w:rsid w:val="008B3B11"/>
    <w:rsid w:val="008B7D77"/>
    <w:rsid w:val="008C5323"/>
    <w:rsid w:val="008C5E66"/>
    <w:rsid w:val="008D0D97"/>
    <w:rsid w:val="008D1457"/>
    <w:rsid w:val="008D4ECC"/>
    <w:rsid w:val="008E4BA6"/>
    <w:rsid w:val="008F2D87"/>
    <w:rsid w:val="008F7418"/>
    <w:rsid w:val="00901D65"/>
    <w:rsid w:val="009117B2"/>
    <w:rsid w:val="009133F5"/>
    <w:rsid w:val="009225FC"/>
    <w:rsid w:val="00930860"/>
    <w:rsid w:val="00936591"/>
    <w:rsid w:val="00946498"/>
    <w:rsid w:val="0094766F"/>
    <w:rsid w:val="0095751D"/>
    <w:rsid w:val="00960ADA"/>
    <w:rsid w:val="009655EB"/>
    <w:rsid w:val="00985CEC"/>
    <w:rsid w:val="009871BF"/>
    <w:rsid w:val="00990173"/>
    <w:rsid w:val="00992806"/>
    <w:rsid w:val="009A13E5"/>
    <w:rsid w:val="009A6A3B"/>
    <w:rsid w:val="009A6A8D"/>
    <w:rsid w:val="009B711F"/>
    <w:rsid w:val="009C0F18"/>
    <w:rsid w:val="009C2474"/>
    <w:rsid w:val="009C5B4E"/>
    <w:rsid w:val="009E7E92"/>
    <w:rsid w:val="009F11AA"/>
    <w:rsid w:val="00A057FC"/>
    <w:rsid w:val="00A17257"/>
    <w:rsid w:val="00A21A45"/>
    <w:rsid w:val="00A30754"/>
    <w:rsid w:val="00A34455"/>
    <w:rsid w:val="00A3578D"/>
    <w:rsid w:val="00A401CC"/>
    <w:rsid w:val="00A44081"/>
    <w:rsid w:val="00A4664E"/>
    <w:rsid w:val="00A505E7"/>
    <w:rsid w:val="00A510C6"/>
    <w:rsid w:val="00A525F5"/>
    <w:rsid w:val="00A55636"/>
    <w:rsid w:val="00A557C3"/>
    <w:rsid w:val="00A57872"/>
    <w:rsid w:val="00A609BB"/>
    <w:rsid w:val="00A61388"/>
    <w:rsid w:val="00A71878"/>
    <w:rsid w:val="00A83F47"/>
    <w:rsid w:val="00A91AFF"/>
    <w:rsid w:val="00A9349C"/>
    <w:rsid w:val="00A95705"/>
    <w:rsid w:val="00AA78E2"/>
    <w:rsid w:val="00AC05CD"/>
    <w:rsid w:val="00AC0A52"/>
    <w:rsid w:val="00AC1AC6"/>
    <w:rsid w:val="00AC451F"/>
    <w:rsid w:val="00AD09A2"/>
    <w:rsid w:val="00AD12A9"/>
    <w:rsid w:val="00AD311B"/>
    <w:rsid w:val="00AD785E"/>
    <w:rsid w:val="00AD7EC0"/>
    <w:rsid w:val="00AE2090"/>
    <w:rsid w:val="00AE3C1F"/>
    <w:rsid w:val="00AE5699"/>
    <w:rsid w:val="00B017A6"/>
    <w:rsid w:val="00B1283A"/>
    <w:rsid w:val="00B2003A"/>
    <w:rsid w:val="00B21D2E"/>
    <w:rsid w:val="00B27E8D"/>
    <w:rsid w:val="00B303B6"/>
    <w:rsid w:val="00B40D2E"/>
    <w:rsid w:val="00B428D6"/>
    <w:rsid w:val="00B440F6"/>
    <w:rsid w:val="00B5125B"/>
    <w:rsid w:val="00B522DC"/>
    <w:rsid w:val="00B65AA0"/>
    <w:rsid w:val="00B745EE"/>
    <w:rsid w:val="00B75B77"/>
    <w:rsid w:val="00B81F1D"/>
    <w:rsid w:val="00B823AA"/>
    <w:rsid w:val="00B83545"/>
    <w:rsid w:val="00B84D29"/>
    <w:rsid w:val="00B85F89"/>
    <w:rsid w:val="00B87B03"/>
    <w:rsid w:val="00B94D49"/>
    <w:rsid w:val="00B972D8"/>
    <w:rsid w:val="00BA0C21"/>
    <w:rsid w:val="00BA45DB"/>
    <w:rsid w:val="00BA5F66"/>
    <w:rsid w:val="00BB4ADC"/>
    <w:rsid w:val="00BB5D38"/>
    <w:rsid w:val="00BB78F9"/>
    <w:rsid w:val="00BC1717"/>
    <w:rsid w:val="00BC321A"/>
    <w:rsid w:val="00BE016A"/>
    <w:rsid w:val="00BE66CB"/>
    <w:rsid w:val="00BE7441"/>
    <w:rsid w:val="00BF4184"/>
    <w:rsid w:val="00BF75D5"/>
    <w:rsid w:val="00C038C6"/>
    <w:rsid w:val="00C0601E"/>
    <w:rsid w:val="00C078B4"/>
    <w:rsid w:val="00C24979"/>
    <w:rsid w:val="00C25AD9"/>
    <w:rsid w:val="00C2705D"/>
    <w:rsid w:val="00C317BC"/>
    <w:rsid w:val="00C31D30"/>
    <w:rsid w:val="00C33EC7"/>
    <w:rsid w:val="00C343C3"/>
    <w:rsid w:val="00C359C5"/>
    <w:rsid w:val="00C410A0"/>
    <w:rsid w:val="00C470D6"/>
    <w:rsid w:val="00C52BB9"/>
    <w:rsid w:val="00C53DBA"/>
    <w:rsid w:val="00C55154"/>
    <w:rsid w:val="00C66DD6"/>
    <w:rsid w:val="00C67312"/>
    <w:rsid w:val="00C756F8"/>
    <w:rsid w:val="00C81BA6"/>
    <w:rsid w:val="00C85A82"/>
    <w:rsid w:val="00C87583"/>
    <w:rsid w:val="00C938F8"/>
    <w:rsid w:val="00CA0AB8"/>
    <w:rsid w:val="00CA1C89"/>
    <w:rsid w:val="00CA4B5C"/>
    <w:rsid w:val="00CB031F"/>
    <w:rsid w:val="00CB1C48"/>
    <w:rsid w:val="00CB26FB"/>
    <w:rsid w:val="00CB323E"/>
    <w:rsid w:val="00CB63CB"/>
    <w:rsid w:val="00CC116A"/>
    <w:rsid w:val="00CC54B3"/>
    <w:rsid w:val="00CD01B4"/>
    <w:rsid w:val="00CD165D"/>
    <w:rsid w:val="00CD4B7A"/>
    <w:rsid w:val="00CD6E39"/>
    <w:rsid w:val="00CF12E2"/>
    <w:rsid w:val="00CF6E91"/>
    <w:rsid w:val="00D06826"/>
    <w:rsid w:val="00D071E4"/>
    <w:rsid w:val="00D11C38"/>
    <w:rsid w:val="00D12A39"/>
    <w:rsid w:val="00D12C1D"/>
    <w:rsid w:val="00D131EA"/>
    <w:rsid w:val="00D165E5"/>
    <w:rsid w:val="00D1720A"/>
    <w:rsid w:val="00D31B81"/>
    <w:rsid w:val="00D34A75"/>
    <w:rsid w:val="00D4200F"/>
    <w:rsid w:val="00D43599"/>
    <w:rsid w:val="00D43CAE"/>
    <w:rsid w:val="00D5039D"/>
    <w:rsid w:val="00D520E5"/>
    <w:rsid w:val="00D55614"/>
    <w:rsid w:val="00D57673"/>
    <w:rsid w:val="00D618BD"/>
    <w:rsid w:val="00D626EA"/>
    <w:rsid w:val="00D667A9"/>
    <w:rsid w:val="00D71112"/>
    <w:rsid w:val="00D733A5"/>
    <w:rsid w:val="00D74B71"/>
    <w:rsid w:val="00D75834"/>
    <w:rsid w:val="00D814B9"/>
    <w:rsid w:val="00D8531A"/>
    <w:rsid w:val="00D85B39"/>
    <w:rsid w:val="00D85B68"/>
    <w:rsid w:val="00D8787E"/>
    <w:rsid w:val="00DA44C3"/>
    <w:rsid w:val="00DA6EB8"/>
    <w:rsid w:val="00DB4EDC"/>
    <w:rsid w:val="00DB71D4"/>
    <w:rsid w:val="00DD3E9F"/>
    <w:rsid w:val="00DD44A4"/>
    <w:rsid w:val="00DD6192"/>
    <w:rsid w:val="00DE7986"/>
    <w:rsid w:val="00DF32A1"/>
    <w:rsid w:val="00E02B62"/>
    <w:rsid w:val="00E0391D"/>
    <w:rsid w:val="00E052D6"/>
    <w:rsid w:val="00E10593"/>
    <w:rsid w:val="00E16FC0"/>
    <w:rsid w:val="00E26B35"/>
    <w:rsid w:val="00E333BD"/>
    <w:rsid w:val="00E35075"/>
    <w:rsid w:val="00E374D0"/>
    <w:rsid w:val="00E529C0"/>
    <w:rsid w:val="00E533A6"/>
    <w:rsid w:val="00E6004D"/>
    <w:rsid w:val="00E629F0"/>
    <w:rsid w:val="00E638E4"/>
    <w:rsid w:val="00E64586"/>
    <w:rsid w:val="00E65A08"/>
    <w:rsid w:val="00E65B07"/>
    <w:rsid w:val="00E71431"/>
    <w:rsid w:val="00E71519"/>
    <w:rsid w:val="00E740AF"/>
    <w:rsid w:val="00E81978"/>
    <w:rsid w:val="00E8203E"/>
    <w:rsid w:val="00E90BA9"/>
    <w:rsid w:val="00E90FB7"/>
    <w:rsid w:val="00E92A36"/>
    <w:rsid w:val="00E94EFA"/>
    <w:rsid w:val="00EA02B7"/>
    <w:rsid w:val="00EB0255"/>
    <w:rsid w:val="00EB4D35"/>
    <w:rsid w:val="00EC08D5"/>
    <w:rsid w:val="00EC0AE5"/>
    <w:rsid w:val="00EC462D"/>
    <w:rsid w:val="00EC5C90"/>
    <w:rsid w:val="00EC6703"/>
    <w:rsid w:val="00EC767E"/>
    <w:rsid w:val="00ED0052"/>
    <w:rsid w:val="00EE4CA8"/>
    <w:rsid w:val="00EE69E5"/>
    <w:rsid w:val="00EE7B30"/>
    <w:rsid w:val="00EF7275"/>
    <w:rsid w:val="00EF75E5"/>
    <w:rsid w:val="00F1749E"/>
    <w:rsid w:val="00F24228"/>
    <w:rsid w:val="00F32036"/>
    <w:rsid w:val="00F379B7"/>
    <w:rsid w:val="00F43C46"/>
    <w:rsid w:val="00F44AF7"/>
    <w:rsid w:val="00F525FA"/>
    <w:rsid w:val="00F55BF1"/>
    <w:rsid w:val="00F56349"/>
    <w:rsid w:val="00F619A2"/>
    <w:rsid w:val="00F652E5"/>
    <w:rsid w:val="00F6565D"/>
    <w:rsid w:val="00F7465F"/>
    <w:rsid w:val="00F84C62"/>
    <w:rsid w:val="00F84CF4"/>
    <w:rsid w:val="00F91C38"/>
    <w:rsid w:val="00F944E0"/>
    <w:rsid w:val="00FA206C"/>
    <w:rsid w:val="00FA2E15"/>
    <w:rsid w:val="00FB5602"/>
    <w:rsid w:val="00FC10A2"/>
    <w:rsid w:val="00FC5FEB"/>
    <w:rsid w:val="00FD0545"/>
    <w:rsid w:val="00FD4C9C"/>
    <w:rsid w:val="00FD5036"/>
    <w:rsid w:val="00FE78B1"/>
    <w:rsid w:val="00FF2002"/>
    <w:rsid w:val="00FF5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912C11"/>
  <w15:docId w15:val="{599AB832-B073-4CFF-9991-51B652058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65D"/>
    <w:rPr>
      <w:kern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paragraph" w:styleId="TOC1">
    <w:name w:val="toc 1"/>
    <w:basedOn w:val="Normal"/>
    <w:next w:val="Normal"/>
    <w:autoRedefine/>
    <w:uiPriority w:val="39"/>
    <w:unhideWhenUsed/>
    <w:rsid w:val="00CB32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323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B323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CB323E"/>
    <w:rPr>
      <w:color w:val="5F5F5F" w:themeColor="hyperlink"/>
      <w:u w:val="single"/>
    </w:rPr>
  </w:style>
  <w:style w:type="table" w:styleId="GridTable6Colorful">
    <w:name w:val="Grid Table 6 Colorful"/>
    <w:basedOn w:val="TableNormal"/>
    <w:uiPriority w:val="51"/>
    <w:rsid w:val="00C5515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fontstyle01">
    <w:name w:val="fontstyle01"/>
    <w:basedOn w:val="DefaultParagraphFont"/>
    <w:rsid w:val="00C2705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2705D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293EF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lang w:eastAsia="en-US"/>
    </w:rPr>
  </w:style>
  <w:style w:type="table" w:styleId="GridTable1Light">
    <w:name w:val="Grid Table 1 Light"/>
    <w:basedOn w:val="TableNormal"/>
    <w:uiPriority w:val="46"/>
    <w:rsid w:val="00293EF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tab-span">
    <w:name w:val="apple-tab-span"/>
    <w:basedOn w:val="DefaultParagraphFont"/>
    <w:rsid w:val="002439E0"/>
  </w:style>
  <w:style w:type="table" w:styleId="GridTable6Colorful-Accent4">
    <w:name w:val="Grid Table 6 Colorful Accent 4"/>
    <w:basedOn w:val="TableNormal"/>
    <w:uiPriority w:val="51"/>
    <w:rsid w:val="00E533A6"/>
    <w:pPr>
      <w:spacing w:line="240" w:lineRule="auto"/>
    </w:pPr>
    <w:rPr>
      <w:color w:val="5F5F5F" w:themeColor="accent4" w:themeShade="BF"/>
    </w:r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1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638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6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4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2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4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873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052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github.com/Rkrahul04/Sub-Patents_count_mapreduce/blob/master/patent.java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my-learnings-about-hadoop.blogspot.com/2017/08/mapreduce-real-timeexamples.html" TargetMode="External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82" Type="http://schemas.openxmlformats.org/officeDocument/2006/relationships/hyperlink" Target="https://github.com/Rkrahul04/Sub-Patents_count_mapreduce/blob/master/patent.java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hyperlink" Target="https://my-learnings-about-hadoop.blogspot.com/2017/08/mapreduce-real-timeexamples.html" TargetMode="External"/><Relationship Id="rId85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github.com/Rkrahul04/Word_size_Count_Mapreduce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hyperlink" Target="https://github.com/Rkrahul04/Word_size_Count_Mapreduce" TargetMode="External"/><Relationship Id="rId86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Roaming\Microsoft\Templates\APA%20style%20report%20(6th%20edition)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edition).dotx</Template>
  <TotalTime>5100</TotalTime>
  <Pages>19</Pages>
  <Words>1812</Words>
  <Characters>10329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ho dangcao</cp:lastModifiedBy>
  <cp:revision>77</cp:revision>
  <cp:lastPrinted>2023-07-22T05:49:00Z</cp:lastPrinted>
  <dcterms:created xsi:type="dcterms:W3CDTF">2023-02-10T16:38:00Z</dcterms:created>
  <dcterms:modified xsi:type="dcterms:W3CDTF">2023-07-22T05:54:00Z</dcterms:modified>
</cp:coreProperties>
</file>